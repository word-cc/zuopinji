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DFE0F">
      <w:pPr>
        <w:rPr>
          <w:rFonts w:hint="eastAsia"/>
          <w:sz w:val="28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587375</wp:posOffset>
            </wp:positionH>
            <wp:positionV relativeFrom="paragraph">
              <wp:posOffset>344805</wp:posOffset>
            </wp:positionV>
            <wp:extent cx="1377950" cy="1377950"/>
            <wp:effectExtent l="0" t="0" r="12700" b="12700"/>
            <wp:wrapNone/>
            <wp:docPr id="9" name="图片 1" descr="QQ图片2019090815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QQ图片201909081544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7114540</wp:posOffset>
                </wp:positionH>
                <wp:positionV relativeFrom="paragraph">
                  <wp:posOffset>182245</wp:posOffset>
                </wp:positionV>
                <wp:extent cx="88900" cy="1593850"/>
                <wp:effectExtent l="0" t="0" r="0" b="635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593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0.2pt;margin-top:14.35pt;height:125.5pt;width:7pt;z-index:251675648;v-text-anchor:middle;mso-width-relative:page;mso-height-relative:page;" fillcolor="#000000 [3213]" filled="t" stroked="f" coordsize="21600,21600" o:gfxdata="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pKyUA1wAAAAwBAAAPAAAAAAAAAAEAIAAAACIAAABkcnMvZG93bnJldi54bWxQSwEC&#10;FAAUAAAACACHTuJAp5r2uGcCAADMBAAADgAAAAAAAAABACAAAAAm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188595</wp:posOffset>
                </wp:positionV>
                <wp:extent cx="88900" cy="1593850"/>
                <wp:effectExtent l="0" t="0" r="0" b="635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190" y="188595"/>
                          <a:ext cx="88900" cy="15938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7pt;margin-top:14.85pt;height:125.5pt;width:7pt;z-index:251672576;v-text-anchor:middle;mso-width-relative:page;mso-height-relative:page;" fillcolor="#000000 [3213]" filled="t" stroked="f" coordsize="21600,21600" o:gfxdata="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CUmbVvVAAAACAEAAA8AAAAAAAAAAQAgAAAAIgAAAGRycy9kb3ducmV2&#10;LnhtbFBLAQIUABQAAAAIAIdO4kAsOivucQIAANYEAAAOAAAAAAAAAAEAIAAAACQ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2486660</wp:posOffset>
                </wp:positionH>
                <wp:positionV relativeFrom="paragraph">
                  <wp:posOffset>271145</wp:posOffset>
                </wp:positionV>
                <wp:extent cx="2820035" cy="53403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31030" y="351790"/>
                          <a:ext cx="2820035" cy="534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630D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jc w:val="both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40"/>
                                <w:szCs w:val="40"/>
                                <w:u w:val="none"/>
                                <w:lang w:val="en-US" w:eastAsia="zh-CN"/>
                              </w:rPr>
                              <w:t xml:space="preserve">杨宇辰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>求职意向：二维动画师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8pt;margin-top:21.35pt;height:42.05pt;width:222.05pt;z-index:251667456;mso-width-relative:page;mso-height-relative:page;" filled="f" stroked="f" coordsize="21600,21600" o:gfxdata="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gKFV52wAAAAoBAAAPAAAAAAAAAAEA&#10;IAAAACIAAABkcnMvZG93bnJldi54bWxQSwECFAAUAAAACACHTuJAWkYuPUUCAABx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1630D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jc w:val="both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40"/>
                          <w:szCs w:val="40"/>
                          <w:u w:val="none"/>
                          <w:lang w:val="en-US" w:eastAsia="zh-CN"/>
                        </w:rPr>
                        <w:t xml:space="preserve">杨宇辰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u w:val="none"/>
                          <w:lang w:val="en-US" w:eastAsia="zh-CN"/>
                        </w:rPr>
                        <w:t>求职意向：二维动画师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lang w:val="en-US" w:eastAsia="zh-CN"/>
        </w:rPr>
        <w:t xml:space="preserve">  </w:t>
      </w:r>
    </w:p>
    <w:p w14:paraId="4119859D">
      <w:pPr>
        <w:rPr>
          <w:rFonts w:hint="default"/>
          <w:sz w:val="28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2993390</wp:posOffset>
                </wp:positionH>
                <wp:positionV relativeFrom="paragraph">
                  <wp:posOffset>299720</wp:posOffset>
                </wp:positionV>
                <wp:extent cx="1314450" cy="333375"/>
                <wp:effectExtent l="0" t="0" r="6350" b="952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6709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MV Boli" w:hAnsi="MV Boli" w:eastAsia="微软雅黑" w:cs="MV Boli"/>
                                <w:b/>
                                <w:bCs/>
                                <w:color w:val="FFC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V Boli" w:hAnsi="MV Boli" w:eastAsia="微软雅黑" w:cs="MV Boli"/>
                                <w:b/>
                                <w:bCs/>
                                <w:color w:val="FFC00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Personal  Resume</w:t>
                            </w:r>
                          </w:p>
                          <w:p w14:paraId="747D596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3B424B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7pt;margin-top:23.6pt;height:26.25pt;width:103.5pt;z-index:251674624;mso-width-relative:page;mso-height-relative:page;" fillcolor="#FFFFFF [3212]" filled="t" stroked="f" coordsize="21600,21600" o:gfxdata="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j0HTdQAAAAJAQAADwAAAAAAAAAB&#10;ACAAAAAiAAAAZHJzL2Rvd25yZXYueG1sUEsBAhQAFAAAAAgAh07iQBLPq+VNAgAAkQQAAA4AAAAA&#10;AAAAAQAgAAAAIw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C6709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MV Boli" w:hAnsi="MV Boli" w:eastAsia="微软雅黑" w:cs="MV Boli"/>
                          <w:b/>
                          <w:bCs/>
                          <w:color w:val="FFC000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V Boli" w:hAnsi="MV Boli" w:eastAsia="微软雅黑" w:cs="MV Boli"/>
                          <w:b/>
                          <w:bCs/>
                          <w:color w:val="FFC000"/>
                          <w:kern w:val="24"/>
                          <w:sz w:val="20"/>
                          <w:szCs w:val="20"/>
                          <w:lang w:val="en-US" w:eastAsia="zh-CN"/>
                        </w:rPr>
                        <w:t>Personal  Resume</w:t>
                      </w:r>
                    </w:p>
                    <w:p w14:paraId="747D596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3B424B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F90855">
      <w:pPr>
        <w:rPr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294640</wp:posOffset>
                </wp:positionH>
                <wp:positionV relativeFrom="paragraph">
                  <wp:posOffset>88265</wp:posOffset>
                </wp:positionV>
                <wp:extent cx="685165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4640" y="690245"/>
                          <a:ext cx="68516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.2pt;margin-top:6.95pt;height:0pt;width:539.5pt;z-index:251659264;mso-width-relative:page;mso-height-relative:page;" filled="f" stroked="t" coordsize="21600,21600" o:gfxdata="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e2WtHWAAAACQEAAA8AAAAAAAAAAQAgAAAAIgAAAGRycy9kb3ducmV2LnhtbFBLAQIUABQAAAAI&#10;AIdO4kD3RUwh7wEAAL0DAAAOAAAAAAAAAAEAIAAAACUBAABkcnMvZTJvRG9jLnhtbFBLBQYAAAAA&#10;BgAGAFkBAACG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8DBEAF7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2225040</wp:posOffset>
                </wp:positionH>
                <wp:positionV relativeFrom="paragraph">
                  <wp:posOffset>48895</wp:posOffset>
                </wp:positionV>
                <wp:extent cx="1642745" cy="59309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745" cy="593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790B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1997.12.19</w:t>
                            </w:r>
                          </w:p>
                          <w:p w14:paraId="5D47D9D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现居：上海市</w:t>
                            </w:r>
                          </w:p>
                          <w:p w14:paraId="5A467A5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3B424B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2pt;margin-top:3.85pt;height:46.7pt;width:129.35pt;z-index:251661312;mso-width-relative:page;mso-height-relative:page;" filled="f" stroked="f" coordsize="21600,21600" o:gfxdata="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u8lEM2gAAAAkBAAAPAAAAAAAAAAEAIAAAACIAAABk&#10;cnMvZG93bnJldi54bWxQSwECFAAUAAAACACHTuJAGCD4ZD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8790B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0"/>
                          <w:szCs w:val="20"/>
                          <w:lang w:eastAsia="zh-CN"/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0"/>
                          <w:szCs w:val="20"/>
                          <w:lang w:val="en-US" w:eastAsia="zh-CN"/>
                        </w:rPr>
                        <w:t>1997.12.19</w:t>
                      </w:r>
                    </w:p>
                    <w:p w14:paraId="5D47D9D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0"/>
                          <w:szCs w:val="20"/>
                          <w:lang w:val="en-US" w:eastAsia="zh-CN"/>
                        </w:rPr>
                        <w:t>现居：上海市</w:t>
                      </w:r>
                    </w:p>
                    <w:p w14:paraId="5A467A5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3B424B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4055110</wp:posOffset>
                </wp:positionH>
                <wp:positionV relativeFrom="paragraph">
                  <wp:posOffset>46355</wp:posOffset>
                </wp:positionV>
                <wp:extent cx="2178050" cy="5835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583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0B7A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电话：13104453690</w:t>
                            </w:r>
                          </w:p>
                          <w:p w14:paraId="15A8A2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Tahoma" w:hAnsi="Tahoma" w:eastAsia="微软雅黑" w:cs="Tahoma"/>
                                <w:b w:val="0"/>
                                <w:bCs w:val="0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邮箱：779647405@qq.com</w:t>
                            </w:r>
                            <w:r>
                              <w:rPr>
                                <w:rFonts w:hint="eastAsia" w:ascii="Tahoma" w:hAnsi="Tahoma" w:eastAsia="微软雅黑" w:cs="Tahoma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ahoma" w:hAnsi="Tahoma" w:eastAsia="微软雅黑" w:cs="Tahoma"/>
                                <w:b w:val="0"/>
                                <w:bCs w:val="0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</w:t>
                            </w:r>
                          </w:p>
                          <w:p w14:paraId="093B030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Tahoma" w:hAnsi="Tahoma" w:eastAsia="微软雅黑" w:cs="Tahoma"/>
                                <w:b/>
                                <w:bCs/>
                                <w:color w:val="767171" w:themeColor="background2" w:themeShade="8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1714A6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3pt;margin-top:3.65pt;height:45.95pt;width:171.5pt;z-index:251663360;mso-width-relative:page;mso-height-relative:page;" filled="f" stroked="f" coordsize="21600,21600" o:gfxdata="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dVq3rZAAAACAEAAA8AAAAAAAAAAQAgAAAAIgAAAGRycy9k&#10;b3ducmV2LnhtbFBLAQIUABQAAAAIAIdO4kBngq9OOgIAAGY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F0B7A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0"/>
                          <w:szCs w:val="20"/>
                          <w:lang w:val="en-US" w:eastAsia="zh-CN"/>
                        </w:rPr>
                        <w:t>电话：13104453690</w:t>
                      </w:r>
                    </w:p>
                    <w:p w14:paraId="15A8A24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Tahoma" w:hAnsi="Tahoma" w:eastAsia="微软雅黑" w:cs="Tahoma"/>
                          <w:b w:val="0"/>
                          <w:bCs w:val="0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0"/>
                          <w:szCs w:val="20"/>
                          <w:lang w:val="en-US" w:eastAsia="zh-CN"/>
                        </w:rPr>
                        <w:t>邮箱：779647405@qq.com</w:t>
                      </w:r>
                      <w:r>
                        <w:rPr>
                          <w:rFonts w:hint="eastAsia" w:ascii="Tahoma" w:hAnsi="Tahoma" w:eastAsia="微软雅黑" w:cs="Tahoma"/>
                          <w:b w:val="0"/>
                          <w:bCs w:val="0"/>
                          <w:color w:val="auto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Tahoma" w:hAnsi="Tahoma" w:eastAsia="微软雅黑" w:cs="Tahoma"/>
                          <w:b w:val="0"/>
                          <w:bCs w:val="0"/>
                          <w:color w:val="000000" w:themeColor="text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</w:t>
                      </w:r>
                    </w:p>
                    <w:p w14:paraId="093B030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Tahoma" w:hAnsi="Tahoma" w:eastAsia="微软雅黑" w:cs="Tahoma"/>
                          <w:b/>
                          <w:bCs/>
                          <w:color w:val="767171" w:themeColor="background2" w:themeShade="8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1714A639"/>
                  </w:txbxContent>
                </v:textbox>
              </v:shape>
            </w:pict>
          </mc:Fallback>
        </mc:AlternateContent>
      </w:r>
    </w:p>
    <w:p w14:paraId="5B77102C">
      <w:pPr>
        <w:bidi w:val="0"/>
        <w:rPr>
          <w:rFonts w:hint="default"/>
          <w:lang w:val="en-US" w:eastAsia="zh-CN"/>
        </w:rPr>
      </w:pPr>
    </w:p>
    <w:p w14:paraId="47E84B5C">
      <w:pPr>
        <w:bidi w:val="0"/>
        <w:rPr>
          <w:lang w:val="en-US" w:eastAsia="zh-CN"/>
        </w:rPr>
      </w:pPr>
    </w:p>
    <w:p w14:paraId="7D96A67D">
      <w:pPr>
        <w:bidi w:val="0"/>
        <w:rPr>
          <w:lang w:val="en-US" w:eastAsia="zh-CN"/>
        </w:rPr>
      </w:pPr>
    </w:p>
    <w:p w14:paraId="764F821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 w14:paraId="5E074046">
      <w:pPr>
        <w:tabs>
          <w:tab w:val="left" w:pos="1136"/>
        </w:tabs>
        <w:bidi w:val="0"/>
        <w:jc w:val="left"/>
        <w:rPr>
          <w:lang w:val="en-US" w:eastAsia="zh-CN"/>
        </w:rPr>
      </w:pPr>
    </w:p>
    <w:p w14:paraId="204B8DBA">
      <w:pPr>
        <w:bidi w:val="0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57785</wp:posOffset>
                </wp:positionV>
                <wp:extent cx="1257300" cy="1417320"/>
                <wp:effectExtent l="51435" t="9525" r="62865" b="2095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1417320"/>
                          <a:chOff x="3610" y="3882"/>
                          <a:chExt cx="1980" cy="3130"/>
                        </a:xfrm>
                      </wpg:grpSpPr>
                      <wps:wsp>
                        <wps:cNvPr id="8" name="圆角矩形 8"/>
                        <wps:cNvSpPr/>
                        <wps:spPr>
                          <a:xfrm>
                            <a:off x="3900" y="3882"/>
                            <a:ext cx="1500" cy="3130"/>
                          </a:xfrm>
                          <a:prstGeom prst="roundRect">
                            <a:avLst>
                              <a:gd name="adj" fmla="val 11654"/>
                            </a:avLst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16"/>
                        <wps:cNvCnPr/>
                        <wps:spPr>
                          <a:xfrm flipH="1">
                            <a:off x="3610" y="4122"/>
                            <a:ext cx="1980" cy="1980"/>
                          </a:xfrm>
                          <a:prstGeom prst="line">
                            <a:avLst/>
                          </a:prstGeom>
                          <a:ln w="1778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15pt;margin-top:4.55pt;height:111.6pt;width:99pt;z-index:251664384;mso-width-relative:page;mso-height-relative:page;" coordorigin="3610,3882" coordsize="1980,3130" o:gfxdata="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">
                <o:lock v:ext="edit" aspectratio="f"/>
                <v:roundrect id="_x0000_s1026" o:spid="_x0000_s1026" o:spt="2" style="position:absolute;left:3900;top:3882;height:3130;width:1500;v-text-anchor:middle;" filled="f" stroked="t" coordsize="21600,21600" arcsize="0.116527777777778" o:gfxdata="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bWpyO2AAAA2gAAAA8A&#10;AAAAAAAAAQAgAAAAIgAAAGRycy9kb3ducmV2LnhtbFBLAQIUABQAAAAIAIdO4kAzLwWeOwAAADkA&#10;AAAQAAAAAAAAAAEAIAAAAAUBAABkcnMvc2hhcGV4bWwueG1sUEsFBgAAAAAGAAYAWwEAAK8DAAAA&#10;AA==&#10;">
                  <v:fill on="f" focussize="0,0"/>
                  <v:stroke weight="1.5pt" color="#000000 [3213]" miterlimit="8" joinstyle="miter"/>
                  <v:imagedata o:title=""/>
                  <o:lock v:ext="edit" aspectratio="f"/>
                </v:roundrect>
                <v:line id="_x0000_s1026" o:spid="_x0000_s1026" o:spt="20" style="position:absolute;left:3610;top:4122;flip:x;height:1980;width:1980;" filled="f" stroked="t" coordsize="21600,21600" o:gfxdata="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E2T5wtAAAANsAAAAPAAAA&#10;AAAAAAEAIAAAACIAAABkcnMvZG93bnJldi54bWxQSwECFAAUAAAACACHTuJAMy8FnjsAAAA5AAAA&#10;EAAAAAAAAAABACAAAAADAQAAZHJzL3NoYXBleG1sLnhtbFBLBQYAAAAABgAGAFsBAACtAwAAAAA=&#10;">
                  <v:fill on="f" focussize="0,0"/>
                  <v:stroke weight="14pt" color="#FFFFFF [32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106045</wp:posOffset>
                </wp:positionV>
                <wp:extent cx="5718175" cy="1377950"/>
                <wp:effectExtent l="5080" t="4445" r="10795" b="825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845" y="2277110"/>
                          <a:ext cx="5718175" cy="1377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AADB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auto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2016.09-2020.06      吉林动画学院            本科：二维动画制作</w:t>
                            </w:r>
                          </w:p>
                          <w:p w14:paraId="6179D02A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48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069B87"/>
                                <w:kern w:val="24"/>
                                <w:sz w:val="24"/>
                                <w:szCs w:val="2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</w:p>
                          <w:p w14:paraId="5B96BADB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40" w:lineRule="exact"/>
                              <w:ind w:left="557" w:leftChars="232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3B424B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472C4"/>
                                <w:kern w:val="24"/>
                                <w:sz w:val="24"/>
                                <w:szCs w:val="2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主修课程：二维逐帧动画制作与原件动画制作，学习熟练使用各种软件，学习头语言艺术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3B424B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302BA014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3B424B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7pt;margin-top:8.35pt;height:108.5pt;width:450.25pt;z-index:251665408;mso-width-relative:page;mso-height-relative:page;" fillcolor="#FFFFFF [3212]" filled="t" stroked="t" coordsize="21600,21600" o:gfxdata="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GaqFtdcAAAALAQAADwAAAAAAAAABACAAAAAiAAAAZHJzL2Rvd25yZXYueG1s&#10;UEsBAhQAFAAAAAgAh07iQGVH5NhrAgAA4AQAAA4AAAAAAAAAAQAgAAAAJgEAAGRycy9lMm9Eb2Mu&#10;eG1sUEsFBgAAAAAGAAYAWQEAAAMGAAAAAA==&#10;">
                <v:fill on="t" focussize="0,0"/>
                <v:stroke weight="0.25pt" color="#000000 [3213]" joinstyle="round" dashstyle="1 1"/>
                <v:imagedata o:title=""/>
                <o:lock v:ext="edit" aspectratio="f"/>
                <v:textbox>
                  <w:txbxContent>
                    <w:p w14:paraId="611AADB1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220" w:firstLineChars="1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auto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2016.09-2020.06      吉林动画学院            本科：二维动画制作</w:t>
                      </w:r>
                    </w:p>
                    <w:p w14:paraId="6179D02A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480" w:firstLineChars="2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069B87"/>
                          <w:kern w:val="24"/>
                          <w:sz w:val="24"/>
                          <w:szCs w:val="24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</w:p>
                    <w:p w14:paraId="5B96BADB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40" w:lineRule="exact"/>
                        <w:ind w:left="557" w:leftChars="232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3B424B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472C4"/>
                          <w:kern w:val="24"/>
                          <w:sz w:val="24"/>
                          <w:szCs w:val="24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主修课程：二维逐帧动画制作与原件动画制作，学习熟练使用各种软件，学习头语言艺术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3B424B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  <w:t>。</w:t>
                      </w:r>
                    </w:p>
                    <w:p w14:paraId="302BA014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3B424B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703BA5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147955</wp:posOffset>
                </wp:positionV>
                <wp:extent cx="925830" cy="932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932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BD8A2">
                            <w:pPr>
                              <w:jc w:val="center"/>
                              <w:rPr>
                                <w:rFonts w:hint="default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385724" w:themeColor="accent6" w:themeShade="80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0</w:t>
                            </w:r>
                            <w:r>
                              <w:rPr>
                                <w:rFonts w:hint="default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1</w:t>
                            </w:r>
                            <w:r>
                              <w:rPr>
                                <w:rFonts w:hint="eastAsia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/4</w:t>
                            </w:r>
                          </w:p>
                          <w:p w14:paraId="4286D586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auto"/>
                                <w:kern w:val="2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auto"/>
                                <w:kern w:val="2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9pt;margin-top:11.65pt;height:73.45pt;width:72.9pt;z-index:251668480;mso-width-relative:page;mso-height-relative:page;" filled="f" stroked="f" coordsize="21600,21600" o:gfxdata="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oy+KgNoAAAAJAQAADwAAAAAAAAABACAAAAAiAAAAZHJz&#10;L2Rvd25yZXYueG1sUEsBAhQAFAAAAAgAh07iQOqnwm07AgAAZQ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9BD8A2">
                      <w:pPr>
                        <w:jc w:val="center"/>
                        <w:rPr>
                          <w:rFonts w:hint="default" w:ascii="Impact" w:hAnsi="Impact" w:eastAsia="微软雅黑" w:cs="Impact"/>
                          <w:b/>
                          <w:bCs/>
                          <w:i w:val="0"/>
                          <w:iCs w:val="0"/>
                          <w:color w:val="385724" w:themeColor="accent6" w:themeShade="80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0</w:t>
                      </w:r>
                      <w:r>
                        <w:rPr>
                          <w:rFonts w:hint="default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1</w:t>
                      </w:r>
                      <w:r>
                        <w:rPr>
                          <w:rFonts w:hint="eastAsia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/4</w:t>
                      </w:r>
                    </w:p>
                    <w:p w14:paraId="4286D586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auto"/>
                          <w:kern w:val="2"/>
                          <w:sz w:val="24"/>
                          <w:szCs w:val="2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auto"/>
                          <w:kern w:val="2"/>
                          <w:sz w:val="24"/>
                          <w:szCs w:val="2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06960460">
      <w:pPr>
        <w:bidi w:val="0"/>
        <w:rPr>
          <w:lang w:val="en-US" w:eastAsia="zh-CN"/>
        </w:rPr>
      </w:pPr>
    </w:p>
    <w:p w14:paraId="37AECB19">
      <w:pPr>
        <w:bidi w:val="0"/>
        <w:rPr>
          <w:lang w:val="en-US" w:eastAsia="zh-CN"/>
        </w:rPr>
      </w:pPr>
    </w:p>
    <w:p w14:paraId="71ECA256">
      <w:pPr>
        <w:bidi w:val="0"/>
        <w:rPr>
          <w:rFonts w:hint="eastAsia" w:eastAsiaTheme="minorEastAsia"/>
          <w:lang w:val="en-US" w:eastAsia="zh-CN"/>
        </w:rPr>
      </w:pPr>
    </w:p>
    <w:p w14:paraId="4C2390EB">
      <w:pPr>
        <w:bidi w:val="0"/>
        <w:rPr>
          <w:lang w:val="en-US" w:eastAsia="zh-CN"/>
        </w:rPr>
      </w:pPr>
    </w:p>
    <w:p w14:paraId="14AF3051">
      <w:pPr>
        <w:bidi w:val="0"/>
        <w:rPr>
          <w:lang w:val="en-US" w:eastAsia="zh-CN"/>
        </w:rPr>
      </w:pPr>
    </w:p>
    <w:p w14:paraId="5A3A088B">
      <w:pPr>
        <w:bidi w:val="0"/>
        <w:rPr>
          <w:lang w:val="en-US" w:eastAsia="zh-CN"/>
        </w:rPr>
      </w:pPr>
    </w:p>
    <w:p w14:paraId="0D6E3BDE">
      <w:pPr>
        <w:bidi w:val="0"/>
        <w:rPr>
          <w:lang w:val="en-US" w:eastAsia="zh-CN"/>
        </w:rPr>
      </w:pPr>
    </w:p>
    <w:p w14:paraId="56258B14">
      <w:pPr>
        <w:bidi w:val="0"/>
        <w:rPr>
          <w:rFonts w:hint="eastAsia" w:eastAsiaTheme="minorEastAsia"/>
          <w:lang w:val="en-US" w:eastAsia="zh-CN"/>
        </w:rPr>
      </w:pPr>
    </w:p>
    <w:p w14:paraId="373341F0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6043930</wp:posOffset>
                </wp:positionH>
                <wp:positionV relativeFrom="paragraph">
                  <wp:posOffset>11430</wp:posOffset>
                </wp:positionV>
                <wp:extent cx="1257300" cy="3054985"/>
                <wp:effectExtent l="74295" t="9525" r="78105" b="2159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3054985"/>
                          <a:chOff x="3610" y="3882"/>
                          <a:chExt cx="1980" cy="3130"/>
                        </a:xfrm>
                      </wpg:grpSpPr>
                      <wps:wsp>
                        <wps:cNvPr id="21" name="圆角矩形 8"/>
                        <wps:cNvSpPr/>
                        <wps:spPr>
                          <a:xfrm>
                            <a:off x="3900" y="3882"/>
                            <a:ext cx="1500" cy="3130"/>
                          </a:xfrm>
                          <a:prstGeom prst="roundRect">
                            <a:avLst>
                              <a:gd name="adj" fmla="val 11654"/>
                            </a:avLst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直接连接符 16"/>
                        <wps:cNvCnPr/>
                        <wps:spPr>
                          <a:xfrm flipH="1">
                            <a:off x="3610" y="4122"/>
                            <a:ext cx="1980" cy="1980"/>
                          </a:xfrm>
                          <a:prstGeom prst="line">
                            <a:avLst/>
                          </a:prstGeom>
                          <a:ln w="1778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5.9pt;margin-top:0.9pt;height:240.55pt;width:99pt;z-index:251660288;mso-width-relative:page;mso-height-relative:page;" coordorigin="3610,3882" coordsize="1980,3130" o:gfxdata="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HyCSivZAAAACgEAAA8AAAAAAAAAAQAg&#10;AAAAIgAAAGRycy9kb3ducmV2LnhtbFBLAQIUABQAAAAIAIdO4kC82oNCYwMAAB4IAAAOAAAAAAAA&#10;AAEAIAAAACgBAABkcnMvZTJvRG9jLnhtbFBLBQYAAAAABgAGAFkBAAD9BgAAAAA=&#10;">
                <o:lock v:ext="edit" aspectratio="f"/>
                <v:roundrect id="圆角矩形 8" o:spid="_x0000_s1026" o:spt="2" style="position:absolute;left:3900;top:3882;height:3130;width:1500;v-text-anchor:middle;" filled="f" stroked="t" coordsize="21600,21600" arcsize="0.116527777777778" o:gfxdata="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VKLa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 [3213]" miterlimit="8" joinstyle="miter"/>
                  <v:imagedata o:title=""/>
                  <o:lock v:ext="edit" aspectratio="f"/>
                </v:roundrect>
                <v:line id="直接连接符 16" o:spid="_x0000_s1026" o:spt="20" style="position:absolute;left:3610;top:4122;flip:x;height:1980;width:1980;" filled="f" stroked="t" coordsize="21600,21600" o:gfxdata="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rCV1W2AAAA2wAAAA8A&#10;AAAAAAAAAQAgAAAAIgAAAGRycy9kb3ducmV2LnhtbFBLAQIUABQAAAAIAIdO4kAzLwWeOwAAADkA&#10;AAAQAAAAAAAAAAEAIAAAAAUBAABkcnMvc2hhcGV4bWwueG1sUEsFBgAAAAAGAAYAWwEAAK8DAAAA&#10;AA==&#10;">
                  <v:fill on="f" focussize="0,0"/>
                  <v:stroke weight="14pt" color="#FFFFFF [32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19050</wp:posOffset>
                </wp:positionV>
                <wp:extent cx="5697220" cy="6186805"/>
                <wp:effectExtent l="5080" t="4445" r="12700" b="1905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4975" y="4299585"/>
                          <a:ext cx="5697220" cy="6186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2B034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28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  <w:t>2020.01-2024.02       飞侗动漫制作有限公司         动画师</w:t>
                            </w:r>
                          </w:p>
                          <w:p w14:paraId="7FD0CF6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参与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国际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项目：</w:t>
                            </w:r>
                          </w:p>
                          <w:p w14:paraId="2B2A56D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《Droners》第一季、第二季（法国动画剧集）</w:t>
                            </w:r>
                          </w:p>
                          <w:p w14:paraId="05E016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《Imago》（国际动画项目）</w:t>
                            </w:r>
                          </w:p>
                          <w:p w14:paraId="01327C8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《Totally Spies》（国际知名动画系列）</w:t>
                            </w:r>
                          </w:p>
                          <w:p w14:paraId="1577B5E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负责影视动画中各类角色与道具的制作，使用TB Harmony对角色道具进行绑定。</w:t>
                            </w:r>
                          </w:p>
                          <w:p w14:paraId="1FFB78B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根据角色库提供的角色文件，按照分镜头台本进行中期Keypose的制作。加入道具并配合特效调整动作节奏。</w:t>
                            </w:r>
                          </w:p>
                          <w:p w14:paraId="50141182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</w:rPr>
                              <w:t>负责中期动画制作，包括角色动作设计、关键帧制作、动画节奏把控</w:t>
                            </w:r>
                          </w:p>
                          <w:p w14:paraId="2292933F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根据分镜头台本与Keypose独立完成动画镜头的制作。丰富恰当的表演很好的保证良好的画面效果。</w:t>
                            </w:r>
                            <w:r>
                              <w:rPr>
                                <w:rFonts w:hint="eastAsia" w:ascii="微软雅黑" w:eastAsia="微软雅黑"/>
                              </w:rPr>
                              <w:t>与国际团队协作，确保动画风格符合项目整体要求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042A6613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</w:rPr>
                              <w:t>参与动画后期特效制作，提升画面表现力</w:t>
                            </w:r>
                            <w:r>
                              <w:rPr>
                                <w:rFonts w:hint="eastAsia" w:ascii="微软雅黑" w:eastAsia="微软雅黑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参与过公司大小4个后期项目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有一定的后期制作的经验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2B698C5F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lang w:val="en-US" w:eastAsia="zh-CN"/>
                              </w:rPr>
                              <w:t>参与国内项目：</w:t>
                            </w:r>
                          </w:p>
                          <w:p w14:paraId="5A3A40A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</w:rPr>
                              <w:t>《小章鱼墨墨》</w:t>
                            </w:r>
                            <w:r>
                              <w:rPr>
                                <w:rFonts w:hint="eastAsia" w:ascii="微软雅黑" w:eastAsia="微软雅黑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eastAsia="微软雅黑"/>
                                <w:lang w:val="en-US" w:eastAsia="zh-CN"/>
                              </w:rPr>
                              <w:t>爱奇艺国内外平台均有）</w:t>
                            </w:r>
                          </w:p>
                          <w:p w14:paraId="66683EF0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</w:rPr>
                              <w:t>参与中期动画制作，负责角色动画表演</w:t>
                            </w:r>
                          </w:p>
                          <w:p w14:paraId="6EA8EB2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</w:rPr>
                              <w:t>协助后期特效制作，完成动画成片</w:t>
                            </w:r>
                          </w:p>
                          <w:p w14:paraId="274CC1E1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</w:rPr>
                            </w:pPr>
                          </w:p>
                          <w:p w14:paraId="34F9334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  <w:t>2024.04-2026.07       上海沐瞳科技         二维游戏动画师</w:t>
                            </w:r>
                          </w:p>
                          <w:p w14:paraId="5DE63BC4"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</w:rPr>
                              <w:t>项目：《发条总动员》游戏动画制作</w:t>
                            </w:r>
                          </w:p>
                          <w:p w14:paraId="40976B9E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4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25pt;margin-top:1.5pt;height:487.15pt;width:448.6pt;z-index:251666432;mso-width-relative:page;mso-height-relative:page;" fillcolor="#FFFFFF [3212]" filled="t" stroked="t" coordsize="21600,21600" o:gfxdata="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/Szd1wAAAAgBAAAPAAAAAAAAAAEAIAAAACIAAABkcnMvZG93bnJldi54&#10;bWxQSwECFAAUAAAACACHTuJAdN9ZlW0CAADgBAAADgAAAAAAAAABACAAAAAmAQAAZHJzL2Uyb0Rv&#10;Yy54bWxQSwUGAAAAAAYABgBZAQAABQYAAAAA&#10;">
                <v:fill on="t" focussize="0,0"/>
                <v:stroke weight="0.25pt" color="#000000 [3213]" joinstyle="round" dashstyle="1 1"/>
                <v:imagedata o:title=""/>
                <o:lock v:ext="edit" aspectratio="f"/>
                <v:textbox>
                  <w:txbxContent>
                    <w:p w14:paraId="5122B034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280" w:firstLineChars="1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auto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  <w:t>2020.01-2024.02       飞侗动漫制作有限公司         动画师</w:t>
                      </w:r>
                    </w:p>
                    <w:p w14:paraId="7FD0CF6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参与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国际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项目：</w:t>
                      </w:r>
                    </w:p>
                    <w:p w14:paraId="2B2A56D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《Droners》第一季、第二季（法国动画剧集）</w:t>
                      </w:r>
                    </w:p>
                    <w:p w14:paraId="05E0167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《Imago》（国际动画项目）</w:t>
                      </w:r>
                    </w:p>
                    <w:p w14:paraId="01327C8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《Totally Spies》（国际知名动画系列）</w:t>
                      </w:r>
                    </w:p>
                    <w:p w14:paraId="1577B5E7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负责影视动画中各类角色与道具的制作，使用TB Harmony对角色道具进行绑定。</w:t>
                      </w:r>
                    </w:p>
                    <w:p w14:paraId="1FFB78B1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根据角色库提供的角色文件，按照分镜头台本进行中期Keypose的制作。加入道具并配合特效调整动作节奏。</w:t>
                      </w:r>
                    </w:p>
                    <w:p w14:paraId="50141182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</w:rPr>
                        <w:t>负责中期动画制作，包括角色动作设计、关键帧制作、动画节奏把控</w:t>
                      </w:r>
                    </w:p>
                    <w:p w14:paraId="2292933F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根据分镜头台本与Keypose独立完成动画镜头的制作。丰富恰当的表演很好的保证良好的画面效果。</w:t>
                      </w:r>
                      <w:r>
                        <w:rPr>
                          <w:rFonts w:hint="eastAsia" w:ascii="微软雅黑" w:eastAsia="微软雅黑"/>
                        </w:rPr>
                        <w:t>与国际团队协作，确保动画风格符合项目整体要求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。</w:t>
                      </w:r>
                    </w:p>
                    <w:p w14:paraId="042A6613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</w:rPr>
                        <w:t>参与动画后期特效制作，提升画面表现力</w:t>
                      </w:r>
                      <w:r>
                        <w:rPr>
                          <w:rFonts w:hint="eastAsia" w:ascii="微软雅黑" w:eastAsia="微软雅黑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参与过公司大小4个后期项目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有一定的后期制作的经验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。</w:t>
                      </w:r>
                    </w:p>
                    <w:p w14:paraId="2B698C5F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lang w:val="en-US" w:eastAsia="zh-CN"/>
                        </w:rPr>
                        <w:t>参与国内项目：</w:t>
                      </w:r>
                    </w:p>
                    <w:p w14:paraId="5A3A40A9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eastAsia="微软雅黑"/>
                        </w:rPr>
                        <w:t>《小章鱼墨墨》</w:t>
                      </w:r>
                      <w:r>
                        <w:rPr>
                          <w:rFonts w:hint="eastAsia" w:ascii="微软雅黑" w:eastAsia="微软雅黑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微软雅黑" w:eastAsia="微软雅黑"/>
                          <w:lang w:val="en-US" w:eastAsia="zh-CN"/>
                        </w:rPr>
                        <w:t>爱奇艺国内外平台均有）</w:t>
                      </w:r>
                    </w:p>
                    <w:p w14:paraId="66683EF0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</w:rPr>
                        <w:t>参与中期动画制作，负责角色动画表演</w:t>
                      </w:r>
                    </w:p>
                    <w:p w14:paraId="6EA8EB2C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</w:rPr>
                        <w:t>协助后期特效制作，完成动画成片</w:t>
                      </w:r>
                    </w:p>
                    <w:p w14:paraId="274CC1E1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</w:rPr>
                      </w:pPr>
                    </w:p>
                    <w:p w14:paraId="34F93349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  <w:t>2024.04-2026.07       上海沐瞳科技         二维游戏动画师</w:t>
                      </w:r>
                    </w:p>
                    <w:p w14:paraId="5DE63BC4"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</w:rPr>
                        <w:t>项目：《发条总动员》游戏动画制作</w:t>
                      </w:r>
                    </w:p>
                    <w:p w14:paraId="40976B9E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4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auto"/>
                          <w:kern w:val="24"/>
                          <w:sz w:val="28"/>
                          <w:szCs w:val="28"/>
                          <w:lang w:val="en-US" w:eastAsia="zh-CN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EFEBAA">
      <w:pPr>
        <w:bidi w:val="0"/>
        <w:rPr>
          <w:vertAlign w:val="baseline"/>
          <w:lang w:val="en-US" w:eastAsia="zh-CN"/>
        </w:rPr>
      </w:pPr>
    </w:p>
    <w:p w14:paraId="778BBA05">
      <w:pPr>
        <w:bidi w:val="0"/>
        <w:rPr>
          <w:lang w:val="en-US" w:eastAsia="zh-CN"/>
        </w:rPr>
      </w:pPr>
    </w:p>
    <w:p w14:paraId="29FC0778">
      <w:pPr>
        <w:bidi w:val="0"/>
        <w:rPr>
          <w:lang w:val="en-US" w:eastAsia="zh-CN"/>
        </w:rPr>
      </w:pPr>
    </w:p>
    <w:p w14:paraId="595547F4">
      <w:pPr>
        <w:bidi w:val="0"/>
        <w:rPr>
          <w:lang w:val="en-US" w:eastAsia="zh-CN"/>
        </w:rPr>
      </w:pPr>
    </w:p>
    <w:p w14:paraId="039FB170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6237605</wp:posOffset>
                </wp:positionH>
                <wp:positionV relativeFrom="paragraph">
                  <wp:posOffset>108585</wp:posOffset>
                </wp:positionV>
                <wp:extent cx="925830" cy="109410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1094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1FB62">
                            <w:pPr>
                              <w:jc w:val="center"/>
                              <w:rPr>
                                <w:rFonts w:hint="default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02/4</w:t>
                            </w:r>
                          </w:p>
                          <w:p w14:paraId="03F25CD1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1.15pt;margin-top:8.55pt;height:86.15pt;width:72.9pt;z-index:251669504;mso-width-relative:page;mso-height-relative:page;" filled="f" stroked="f" coordsize="21600,21600" o:gfxdata="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fFf9jaAAAACwEAAA8AAAAAAAAAAQAgAAAAIgAAAGRy&#10;cy9kb3ducmV2LnhtbFBLAQIUABQAAAAIAIdO4kBHuVpmPAIAAGY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61FB62">
                      <w:pPr>
                        <w:jc w:val="center"/>
                        <w:rPr>
                          <w:rFonts w:hint="default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02/4</w:t>
                      </w:r>
                    </w:p>
                    <w:p w14:paraId="03F25CD1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000000" w:themeColor="text1"/>
                          <w:kern w:val="2"/>
                          <w:sz w:val="24"/>
                          <w:szCs w:val="2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000000" w:themeColor="text1"/>
                          <w:kern w:val="2"/>
                          <w:sz w:val="24"/>
                          <w:szCs w:val="2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1CCFA61">
      <w:pPr>
        <w:bidi w:val="0"/>
        <w:rPr>
          <w:lang w:val="en-US" w:eastAsia="zh-CN"/>
        </w:rPr>
      </w:pPr>
    </w:p>
    <w:p w14:paraId="432F3EA1">
      <w:pPr>
        <w:bidi w:val="0"/>
        <w:rPr>
          <w:lang w:val="en-US" w:eastAsia="zh-CN"/>
        </w:rPr>
      </w:pPr>
    </w:p>
    <w:p w14:paraId="3556E56E">
      <w:pPr>
        <w:bidi w:val="0"/>
        <w:rPr>
          <w:lang w:val="en-US" w:eastAsia="zh-CN"/>
        </w:rPr>
      </w:pPr>
    </w:p>
    <w:p w14:paraId="1015A6A1">
      <w:pPr>
        <w:bidi w:val="0"/>
        <w:rPr>
          <w:rFonts w:hint="eastAsia" w:eastAsiaTheme="minorEastAsia"/>
          <w:lang w:val="en-US" w:eastAsia="zh-CN"/>
        </w:rPr>
      </w:pPr>
    </w:p>
    <w:p w14:paraId="312062ED">
      <w:pPr>
        <w:bidi w:val="0"/>
        <w:rPr>
          <w:lang w:val="en-US" w:eastAsia="zh-CN"/>
        </w:rPr>
      </w:pPr>
    </w:p>
    <w:p w14:paraId="3AC70EE8">
      <w:pPr>
        <w:bidi w:val="0"/>
        <w:rPr>
          <w:lang w:val="en-US" w:eastAsia="zh-CN"/>
        </w:rPr>
      </w:pPr>
    </w:p>
    <w:p w14:paraId="765CB23B">
      <w:pPr>
        <w:bidi w:val="0"/>
        <w:rPr>
          <w:lang w:val="en-US" w:eastAsia="zh-CN"/>
        </w:rPr>
      </w:pPr>
    </w:p>
    <w:p w14:paraId="44071B33">
      <w:pPr>
        <w:bidi w:val="0"/>
        <w:rPr>
          <w:lang w:val="en-US" w:eastAsia="zh-CN"/>
        </w:rPr>
      </w:pPr>
    </w:p>
    <w:p w14:paraId="2295A84D">
      <w:pPr>
        <w:bidi w:val="0"/>
        <w:rPr>
          <w:lang w:val="en-US" w:eastAsia="zh-CN"/>
        </w:rPr>
      </w:pPr>
    </w:p>
    <w:p w14:paraId="291E96E2">
      <w:pPr>
        <w:bidi w:val="0"/>
        <w:rPr>
          <w:lang w:val="en-US" w:eastAsia="zh-CN"/>
        </w:rPr>
      </w:pPr>
    </w:p>
    <w:p w14:paraId="4DB63D22">
      <w:pPr>
        <w:bidi w:val="0"/>
        <w:rPr>
          <w:lang w:val="en-US" w:eastAsia="zh-CN"/>
        </w:rPr>
      </w:pPr>
    </w:p>
    <w:p w14:paraId="7DAD0ED8">
      <w:pPr>
        <w:bidi w:val="0"/>
        <w:rPr>
          <w:lang w:val="en-US" w:eastAsia="zh-CN"/>
        </w:rPr>
      </w:pPr>
    </w:p>
    <w:p w14:paraId="074D019A">
      <w:pPr>
        <w:bidi w:val="0"/>
        <w:rPr>
          <w:lang w:val="en-US" w:eastAsia="zh-CN"/>
        </w:rPr>
      </w:pPr>
    </w:p>
    <w:p w14:paraId="4137552D">
      <w:pPr>
        <w:bidi w:val="0"/>
        <w:rPr>
          <w:lang w:val="en-US" w:eastAsia="zh-CN"/>
        </w:rPr>
      </w:pPr>
    </w:p>
    <w:p w14:paraId="6135DF84">
      <w:pPr>
        <w:bidi w:val="0"/>
        <w:rPr>
          <w:lang w:val="en-US" w:eastAsia="zh-CN"/>
        </w:rPr>
      </w:pPr>
    </w:p>
    <w:p w14:paraId="12FDC608">
      <w:pPr>
        <w:bidi w:val="0"/>
        <w:rPr>
          <w:lang w:val="en-US" w:eastAsia="zh-CN"/>
        </w:rPr>
      </w:pPr>
    </w:p>
    <w:p w14:paraId="5AD055A6">
      <w:pPr>
        <w:bidi w:val="0"/>
        <w:rPr>
          <w:lang w:val="en-US" w:eastAsia="zh-CN"/>
        </w:rPr>
      </w:pPr>
    </w:p>
    <w:p w14:paraId="0EA5D782">
      <w:pPr>
        <w:bidi w:val="0"/>
        <w:rPr>
          <w:lang w:val="en-US" w:eastAsia="zh-CN"/>
        </w:rPr>
      </w:pPr>
    </w:p>
    <w:p w14:paraId="07B9866D">
      <w:pPr>
        <w:bidi w:val="0"/>
        <w:rPr>
          <w:lang w:val="en-US" w:eastAsia="zh-CN"/>
        </w:rPr>
      </w:pPr>
    </w:p>
    <w:p w14:paraId="29F653C8">
      <w:pPr>
        <w:bidi w:val="0"/>
        <w:rPr>
          <w:lang w:val="en-US" w:eastAsia="zh-CN"/>
        </w:rPr>
      </w:pPr>
    </w:p>
    <w:p w14:paraId="1C332B93">
      <w:pPr>
        <w:bidi w:val="0"/>
        <w:rPr>
          <w:lang w:val="en-US" w:eastAsia="zh-CN"/>
        </w:rPr>
      </w:pPr>
    </w:p>
    <w:p w14:paraId="052A29D7">
      <w:pPr>
        <w:bidi w:val="0"/>
        <w:rPr>
          <w:lang w:val="en-US" w:eastAsia="zh-CN"/>
        </w:rPr>
      </w:pPr>
    </w:p>
    <w:p w14:paraId="6F16AA71">
      <w:pPr>
        <w:bidi w:val="0"/>
        <w:rPr>
          <w:lang w:val="en-US" w:eastAsia="zh-CN"/>
        </w:rPr>
      </w:pPr>
    </w:p>
    <w:p w14:paraId="41FABC21">
      <w:pPr>
        <w:bidi w:val="0"/>
        <w:rPr>
          <w:lang w:val="en-US" w:eastAsia="zh-CN"/>
        </w:rPr>
      </w:pPr>
    </w:p>
    <w:p w14:paraId="30A129F7">
      <w:pPr>
        <w:bidi w:val="0"/>
        <w:rPr>
          <w:lang w:val="en-US" w:eastAsia="zh-CN"/>
        </w:rPr>
      </w:pPr>
    </w:p>
    <w:p w14:paraId="52A3B8DB">
      <w:pPr>
        <w:bidi w:val="0"/>
        <w:rPr>
          <w:lang w:val="en-US" w:eastAsia="zh-CN"/>
        </w:rPr>
      </w:pPr>
    </w:p>
    <w:p w14:paraId="70489BA4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122555</wp:posOffset>
                </wp:positionV>
                <wp:extent cx="5715000" cy="1720850"/>
                <wp:effectExtent l="4445" t="5080" r="14605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720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F1B89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4"/>
                                <w:szCs w:val="24"/>
                              </w:rPr>
                              <w:t>负责游戏中二维角色的动作表演动画设计与制作</w:t>
                            </w:r>
                          </w:p>
                          <w:p w14:paraId="16C27DC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</w:rPr>
                              <w:t>根据游戏角色设定和剧情需求，设计符合角色性格的动作表现</w:t>
                            </w:r>
                          </w:p>
                          <w:p w14:paraId="51EE584E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</w:rPr>
                              <w:t>确保动画流畅度和表现力，提升游戏视觉体验</w:t>
                            </w:r>
                          </w:p>
                          <w:p w14:paraId="0D8AE28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eastAsia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与外包对接，将上下游的设计理念与方向准确传达至外包，确认外包进度与风格是否符合游戏风格。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7pt;margin-top:9.65pt;height:135.5pt;width:450pt;z-index:251679744;mso-width-relative:page;mso-height-relative:page;" fillcolor="#FFFFFF [3212]" filled="t" stroked="t" coordsize="21600,21600" o:gfxdata="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d4HztYAAAAJAQAADwAAAAAAAAABACAAAAAiAAAAZHJzL2Rvd25yZXYueG1sUEsBAhQA&#10;FAAAAAgAh07iQLojxOZmAgAA0wQAAA4AAAAAAAAAAQAgAAAAJQEAAGRycy9lMm9Eb2MueG1sUEsF&#10;BgAAAAAGAAYAWQEAAP0FAAAAAA==&#10;">
                <v:fill on="t" focussize="0,0"/>
                <v:stroke weight="0.25pt" color="#000000 [3213]" joinstyle="round" dashstyle="1 1"/>
                <v:imagedata o:title=""/>
                <o:lock v:ext="edit" aspectratio="f"/>
                <v:textbox>
                  <w:txbxContent>
                    <w:p w14:paraId="420F1B89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4"/>
                          <w:szCs w:val="24"/>
                        </w:rPr>
                        <w:t>负责游戏中二维角色的动作表演动画设计与制作</w:t>
                      </w:r>
                    </w:p>
                    <w:p w14:paraId="16C27DC8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</w:rPr>
                        <w:t>根据游戏角色设定和剧情需求，设计符合角色性格的动作表现</w:t>
                      </w:r>
                    </w:p>
                    <w:p w14:paraId="51EE584E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</w:rPr>
                        <w:t>确保动画流畅度和表现力，提升游戏视觉体验</w:t>
                      </w:r>
                    </w:p>
                    <w:p w14:paraId="0D8AE285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eastAsia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  <w:t>与外包对接，将上下游的设计理念与方向准确传达至外包，确认外包进度与风格是否符合游戏风格。</w:t>
                      </w:r>
                    </w:p>
                  </w:txbxContent>
                </v:textbox>
              </v:shape>
            </w:pict>
          </mc:Fallback>
        </mc:AlternateContent>
      </w:r>
    </w:p>
    <w:p w14:paraId="6E40804C">
      <w:pPr>
        <w:bidi w:val="0"/>
        <w:rPr>
          <w:lang w:val="en-US" w:eastAsia="zh-CN"/>
        </w:rPr>
      </w:pPr>
    </w:p>
    <w:p w14:paraId="48D3D0F2">
      <w:pPr>
        <w:bidi w:val="0"/>
        <w:rPr>
          <w:lang w:val="en-US" w:eastAsia="zh-CN"/>
        </w:rPr>
      </w:pPr>
    </w:p>
    <w:p w14:paraId="28E96271">
      <w:pPr>
        <w:bidi w:val="0"/>
        <w:rPr>
          <w:lang w:val="en-US" w:eastAsia="zh-CN"/>
        </w:rPr>
      </w:pPr>
    </w:p>
    <w:p w14:paraId="78D78ABA">
      <w:pPr>
        <w:bidi w:val="0"/>
        <w:rPr>
          <w:lang w:val="en-US" w:eastAsia="zh-CN"/>
        </w:rPr>
      </w:pPr>
    </w:p>
    <w:p w14:paraId="2494B0C1">
      <w:pPr>
        <w:bidi w:val="0"/>
        <w:rPr>
          <w:lang w:val="en-US" w:eastAsia="zh-CN"/>
        </w:rPr>
      </w:pPr>
      <w:bookmarkStart w:id="0" w:name="_GoBack"/>
      <w:bookmarkEnd w:id="0"/>
    </w:p>
    <w:p w14:paraId="02CF0FA3">
      <w:pPr>
        <w:bidi w:val="0"/>
        <w:rPr>
          <w:lang w:val="en-US" w:eastAsia="zh-CN"/>
        </w:rPr>
      </w:pPr>
    </w:p>
    <w:p w14:paraId="25C54D10">
      <w:pPr>
        <w:bidi w:val="0"/>
        <w:rPr>
          <w:lang w:val="en-US" w:eastAsia="zh-CN"/>
        </w:rPr>
      </w:pPr>
    </w:p>
    <w:p w14:paraId="438EAB2D">
      <w:pPr>
        <w:bidi w:val="0"/>
        <w:rPr>
          <w:lang w:val="en-US" w:eastAsia="zh-CN"/>
        </w:rPr>
      </w:pPr>
    </w:p>
    <w:p w14:paraId="3AE93675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1485265</wp:posOffset>
                </wp:positionH>
                <wp:positionV relativeFrom="paragraph">
                  <wp:posOffset>196850</wp:posOffset>
                </wp:positionV>
                <wp:extent cx="2724785" cy="1826260"/>
                <wp:effectExtent l="4445" t="4445" r="13970" b="1714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785" cy="182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4A9E3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56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3B424B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TBH (Toon Boom Harmony)：熟练</w:t>
                            </w:r>
                          </w:p>
                          <w:p w14:paraId="3C4F5C8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56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AN (Adobe Animate)：熟练</w:t>
                            </w:r>
                          </w:p>
                          <w:p w14:paraId="652FCD0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56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MOHO：熟练</w:t>
                            </w:r>
                          </w:p>
                          <w:p w14:paraId="283E49A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56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Spine：熟练（2D骨骼动画）</w:t>
                            </w:r>
                          </w:p>
                          <w:p w14:paraId="2B1A1E07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56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AE (Adobe After Effects)：熟练</w:t>
                            </w:r>
                          </w:p>
                          <w:p w14:paraId="088854CE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56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eastAsia="微软雅黑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PR (Adobe Premiere)：熟练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95pt;margin-top:15.5pt;height:143.8pt;width:214.55pt;z-index:251678720;mso-width-relative:page;mso-height-relative:page;" fillcolor="#FFFFFF [3212]" filled="t" stroked="t" coordsize="21600,21600" o:gfxdata="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xsATJ1wAAAAoBAAAPAAAAAAAAAAEAIAAAACIAAABkcnMvZG93bnJldi54bWxQSwEC&#10;FAAUAAAACACHTuJA9RQ4oWcCAADVBAAADgAAAAAAAAABACAAAAAmAQAAZHJzL2Uyb0RvYy54bWxQ&#10;SwUGAAAAAAYABgBZAQAA/wUAAAAA&#10;">
                <v:fill on="t" focussize="0,0"/>
                <v:stroke weight="0.25pt" color="#000000 [3213]" joinstyle="round" dashstyle="1 1"/>
                <v:imagedata o:title=""/>
                <o:lock v:ext="edit" aspectratio="f"/>
                <v:textbox>
                  <w:txbxContent>
                    <w:p w14:paraId="1F94A9E3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560" w:firstLineChars="2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3B424B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TBH (Toon Boom Harmony)：熟练</w:t>
                      </w:r>
                    </w:p>
                    <w:p w14:paraId="3C4F5C85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560" w:firstLineChars="20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AN (Adobe Animate)：熟练</w:t>
                      </w:r>
                    </w:p>
                    <w:p w14:paraId="652FCD07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560" w:firstLineChars="20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MOHO：熟练</w:t>
                      </w:r>
                    </w:p>
                    <w:p w14:paraId="283E49A5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560" w:firstLineChars="20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Spine：熟练（2D骨骼动画）</w:t>
                      </w:r>
                    </w:p>
                    <w:p w14:paraId="2B1A1E07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560" w:firstLineChars="200"/>
                        <w:jc w:val="left"/>
                        <w:textAlignment w:val="auto"/>
                        <w:outlineLvl w:val="9"/>
                        <w:rPr>
                          <w:rFonts w:hint="eastAsia" w:asci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AE (Adobe After Effects)：熟练</w:t>
                      </w:r>
                    </w:p>
                    <w:p w14:paraId="088854CE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560" w:firstLineChars="200"/>
                        <w:jc w:val="left"/>
                        <w:textAlignment w:val="auto"/>
                        <w:outlineLvl w:val="9"/>
                        <w:rPr>
                          <w:rFonts w:hint="default" w:ascii="微软雅黑" w:eastAsia="微软雅黑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PR (Adobe Premiere)：熟练</w:t>
                      </w:r>
                    </w:p>
                  </w:txbxContent>
                </v:textbox>
              </v:shape>
            </w:pict>
          </mc:Fallback>
        </mc:AlternateContent>
      </w:r>
    </w:p>
    <w:p w14:paraId="30972F65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4342765</wp:posOffset>
                </wp:positionH>
                <wp:positionV relativeFrom="paragraph">
                  <wp:posOffset>8255</wp:posOffset>
                </wp:positionV>
                <wp:extent cx="2724785" cy="1824990"/>
                <wp:effectExtent l="4445" t="4445" r="13970" b="184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785" cy="1824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187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ind w:firstLine="280" w:firstLineChars="100"/>
                              <w:textAlignment w:val="auto"/>
                              <w:rPr>
                                <w:rFonts w:hint="eastAsia" w:ascii="微软雅黑" w:hAnsi="微软雅黑" w:eastAsia="微软雅黑" w:cstheme="minorBidi"/>
                                <w:color w:val="3B424B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二维角色动作设计与表演动画</w:t>
                            </w:r>
                          </w:p>
                          <w:p w14:paraId="001DF2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ind w:firstLine="280" w:firstLineChars="100"/>
                              <w:textAlignment w:val="auto"/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动画节奏把控与运动规律</w:t>
                            </w:r>
                          </w:p>
                          <w:p w14:paraId="469B95E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ind w:firstLine="280" w:firstLineChars="100"/>
                              <w:textAlignment w:val="auto"/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中期动画制作（关键帧、中间画、清理）</w:t>
                            </w:r>
                          </w:p>
                          <w:p w14:paraId="3B633BF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ind w:firstLine="280" w:firstLineChars="100"/>
                              <w:textAlignment w:val="auto"/>
                              <w:rPr>
                                <w:rFonts w:hint="eastAsia" w:asci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动画后期特效合成</w:t>
                            </w:r>
                          </w:p>
                          <w:p w14:paraId="7C9A31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500" w:lineRule="exact"/>
                              <w:ind w:firstLine="280" w:firstLineChars="100"/>
                              <w:textAlignment w:val="auto"/>
                              <w:rPr>
                                <w:rFonts w:hint="default" w:ascii="微软雅黑" w:eastAsia="微软雅黑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eastAsia="微软雅黑"/>
                                <w:sz w:val="20"/>
                                <w:szCs w:val="20"/>
                              </w:rPr>
                              <w:t>国际项目协作经验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1.95pt;margin-top:0.65pt;height:143.7pt;width:214.55pt;z-index:251680768;mso-width-relative:page;mso-height-relative:page;" fillcolor="#FFFFFF [3212]" filled="t" stroked="t" coordsize="21600,21600" o:gfxdata="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kX9BLXAAAACgEAAA8AAAAAAAAAAQAgAAAAIgAAAGRycy9kb3ducmV2LnhtbFBLAQIU&#10;ABQAAAAIAIdO4kAmuZARZgIAANMEAAAOAAAAAAAAAAEAIAAAACYBAABkcnMvZTJvRG9jLnhtbFBL&#10;BQYAAAAABgAGAFkBAAD+BQAAAAA=&#10;">
                <v:fill on="t" focussize="0,0"/>
                <v:stroke weight="0.25pt" color="#000000 [3213]" joinstyle="round" dashstyle="1 1"/>
                <v:imagedata o:title=""/>
                <o:lock v:ext="edit" aspectratio="f"/>
                <v:textbox>
                  <w:txbxContent>
                    <w:p w14:paraId="3371879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ind w:firstLine="280" w:firstLineChars="100"/>
                        <w:textAlignment w:val="auto"/>
                        <w:rPr>
                          <w:rFonts w:hint="eastAsia" w:ascii="微软雅黑" w:hAnsi="微软雅黑" w:eastAsia="微软雅黑" w:cstheme="minorBidi"/>
                          <w:color w:val="3B424B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二维角色动作设计与表演动画</w:t>
                      </w:r>
                    </w:p>
                    <w:p w14:paraId="001DF2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ind w:firstLine="280" w:firstLineChars="100"/>
                        <w:textAlignment w:val="auto"/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动画节奏把控与运动规律</w:t>
                      </w:r>
                    </w:p>
                    <w:p w14:paraId="469B95E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ind w:firstLine="280" w:firstLineChars="100"/>
                        <w:textAlignment w:val="auto"/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中期动画制作（关键帧、中间画、清理）</w:t>
                      </w:r>
                    </w:p>
                    <w:p w14:paraId="3B633BF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ind w:firstLine="280" w:firstLineChars="100"/>
                        <w:textAlignment w:val="auto"/>
                        <w:rPr>
                          <w:rFonts w:hint="eastAsia" w:asci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动画后期特效合成</w:t>
                      </w:r>
                    </w:p>
                    <w:p w14:paraId="7C9A31C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500" w:lineRule="exact"/>
                        <w:ind w:firstLine="280" w:firstLineChars="100"/>
                        <w:textAlignment w:val="auto"/>
                        <w:rPr>
                          <w:rFonts w:hint="default" w:ascii="微软雅黑" w:eastAsia="微软雅黑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eastAsia="微软雅黑"/>
                          <w:sz w:val="20"/>
                          <w:szCs w:val="20"/>
                        </w:rPr>
                        <w:t>国际项目协作经验</w:t>
                      </w:r>
                    </w:p>
                  </w:txbxContent>
                </v:textbox>
              </v:shape>
            </w:pict>
          </mc:Fallback>
        </mc:AlternateContent>
      </w:r>
    </w:p>
    <w:p w14:paraId="4CB08F65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103505</wp:posOffset>
                </wp:positionV>
                <wp:extent cx="925830" cy="129857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20B11">
                            <w:pPr>
                              <w:jc w:val="center"/>
                              <w:rPr>
                                <w:rFonts w:hint="default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0</w:t>
                            </w:r>
                            <w:r>
                              <w:rPr>
                                <w:rFonts w:hint="eastAsia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3/4</w:t>
                            </w:r>
                          </w:p>
                          <w:p w14:paraId="1CDAE531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个人技能与专业能力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pt;margin-top:8.15pt;height:102.25pt;width:72.9pt;z-index:251677696;mso-width-relative:page;mso-height-relative:page;" filled="f" stroked="f" coordsize="21600,21600" o:gfxdata="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igSQ2gAAAAkBAAAPAAAAAAAAAAEAIAAAACIAAABk&#10;cnMvZG93bnJldi54bWxQSwECFAAUAAAACACHTuJAdzEnez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220B11">
                      <w:pPr>
                        <w:jc w:val="center"/>
                        <w:rPr>
                          <w:rFonts w:hint="default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0</w:t>
                      </w:r>
                      <w:r>
                        <w:rPr>
                          <w:rFonts w:hint="eastAsia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3/4</w:t>
                      </w:r>
                    </w:p>
                    <w:p w14:paraId="1CDAE531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000000" w:themeColor="text1"/>
                          <w:kern w:val="2"/>
                          <w:sz w:val="24"/>
                          <w:szCs w:val="2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000000" w:themeColor="text1"/>
                          <w:kern w:val="2"/>
                          <w:sz w:val="24"/>
                          <w:szCs w:val="2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个人技能与专业能力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75565</wp:posOffset>
                </wp:positionV>
                <wp:extent cx="1257300" cy="1407160"/>
                <wp:effectExtent l="51435" t="9525" r="62865" b="1206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1407160"/>
                          <a:chOff x="3610" y="3882"/>
                          <a:chExt cx="1980" cy="3130"/>
                        </a:xfrm>
                      </wpg:grpSpPr>
                      <wps:wsp>
                        <wps:cNvPr id="11" name="圆角矩形 8"/>
                        <wps:cNvSpPr/>
                        <wps:spPr>
                          <a:xfrm>
                            <a:off x="3900" y="3882"/>
                            <a:ext cx="1500" cy="3130"/>
                          </a:xfrm>
                          <a:prstGeom prst="roundRect">
                            <a:avLst>
                              <a:gd name="adj" fmla="val 11654"/>
                            </a:avLst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直接连接符 16"/>
                        <wps:cNvCnPr/>
                        <wps:spPr>
                          <a:xfrm flipH="1">
                            <a:off x="3610" y="4122"/>
                            <a:ext cx="1980" cy="1980"/>
                          </a:xfrm>
                          <a:prstGeom prst="line">
                            <a:avLst/>
                          </a:prstGeom>
                          <a:ln w="1778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.65pt;margin-top:5.95pt;height:110.8pt;width:99pt;z-index:251673600;mso-width-relative:page;mso-height-relative:page;" coordorigin="3610,3882" coordsize="1980,3130" o:gfxdata="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m66c1dgAAAAJAQAADwAAAAAA&#10;AAABACAAAAAiAAAAZHJzL2Rvd25yZXYueG1sUEsBAhQAFAAAAAgAh07iQFKk/C1pAwAAHggAAA4A&#10;AAAAAAAAAQAgAAAAJwEAAGRycy9lMm9Eb2MueG1sUEsFBgAAAAAGAAYAWQEAAAIHAAAAAA==&#10;">
                <o:lock v:ext="edit" aspectratio="f"/>
                <v:roundrect id="圆角矩形 8" o:spid="_x0000_s1026" o:spt="2" style="position:absolute;left:3900;top:3882;height:3130;width:1500;v-text-anchor:middle;" filled="f" stroked="t" coordsize="21600,21600" arcsize="0.116527777777778" o:gfxdata="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PkHX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000000 [3213]" miterlimit="8" joinstyle="miter"/>
                  <v:imagedata o:title=""/>
                  <o:lock v:ext="edit" aspectratio="f"/>
                </v:roundrect>
                <v:line id="直接连接符 16" o:spid="_x0000_s1026" o:spt="20" style="position:absolute;left:3610;top:4122;flip:x;height:1980;width:1980;" filled="f" stroked="t" coordsize="21600,21600" o:gfxdata="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Urp3otAAAANsAAAAPAAAA&#10;AAAAAAEAIAAAACIAAABkcnMvZG93bnJldi54bWxQSwECFAAUAAAACACHTuJAMy8FnjsAAAA5AAAA&#10;EAAAAAAAAAABACAAAAADAQAAZHJzL3NoYXBleG1sLnhtbFBLBQYAAAAABgAGAFsBAACtAwAAAAA=&#10;">
                  <v:fill on="f" focussize="0,0"/>
                  <v:stroke weight="14pt" color="#FFFFFF [32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F651BC2">
      <w:pPr>
        <w:bidi w:val="0"/>
        <w:rPr>
          <w:lang w:val="en-US" w:eastAsia="zh-CN"/>
        </w:rPr>
      </w:pPr>
    </w:p>
    <w:p w14:paraId="6290DDD4">
      <w:pPr>
        <w:bidi w:val="0"/>
        <w:rPr>
          <w:lang w:val="en-US" w:eastAsia="zh-CN"/>
        </w:rPr>
      </w:pPr>
    </w:p>
    <w:p w14:paraId="461DD2D1">
      <w:pPr>
        <w:bidi w:val="0"/>
        <w:rPr>
          <w:lang w:val="en-US" w:eastAsia="zh-CN"/>
        </w:rPr>
      </w:pPr>
    </w:p>
    <w:p w14:paraId="3732EFC8">
      <w:pPr>
        <w:bidi w:val="0"/>
        <w:rPr>
          <w:lang w:val="en-US" w:eastAsia="zh-CN"/>
        </w:rPr>
      </w:pPr>
    </w:p>
    <w:p w14:paraId="7F5D304A">
      <w:pPr>
        <w:bidi w:val="0"/>
        <w:rPr>
          <w:lang w:val="en-US" w:eastAsia="zh-CN"/>
        </w:rPr>
      </w:pPr>
    </w:p>
    <w:p w14:paraId="0DECD636">
      <w:pPr>
        <w:bidi w:val="0"/>
        <w:rPr>
          <w:lang w:val="en-US" w:eastAsia="zh-CN"/>
        </w:rPr>
      </w:pPr>
    </w:p>
    <w:p w14:paraId="1A858F19">
      <w:pPr>
        <w:bidi w:val="0"/>
        <w:rPr>
          <w:lang w:val="en-US" w:eastAsia="zh-CN"/>
        </w:rPr>
      </w:pPr>
    </w:p>
    <w:p w14:paraId="581D1318">
      <w:pPr>
        <w:bidi w:val="0"/>
        <w:rPr>
          <w:lang w:val="en-US" w:eastAsia="zh-CN"/>
        </w:rPr>
      </w:pPr>
    </w:p>
    <w:p w14:paraId="46FC564E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6012180</wp:posOffset>
                </wp:positionH>
                <wp:positionV relativeFrom="paragraph">
                  <wp:posOffset>160655</wp:posOffset>
                </wp:positionV>
                <wp:extent cx="1257300" cy="2202815"/>
                <wp:effectExtent l="66040" t="9525" r="67310" b="1651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2202815"/>
                          <a:chOff x="3610" y="3882"/>
                          <a:chExt cx="1980" cy="3130"/>
                        </a:xfrm>
                      </wpg:grpSpPr>
                      <wps:wsp>
                        <wps:cNvPr id="29" name="圆角矩形 8"/>
                        <wps:cNvSpPr/>
                        <wps:spPr>
                          <a:xfrm>
                            <a:off x="3900" y="3882"/>
                            <a:ext cx="1500" cy="3130"/>
                          </a:xfrm>
                          <a:prstGeom prst="roundRect">
                            <a:avLst>
                              <a:gd name="adj" fmla="val 11654"/>
                            </a:avLst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直接连接符 16"/>
                        <wps:cNvCnPr/>
                        <wps:spPr>
                          <a:xfrm flipH="1">
                            <a:off x="3610" y="4122"/>
                            <a:ext cx="1980" cy="1980"/>
                          </a:xfrm>
                          <a:prstGeom prst="line">
                            <a:avLst/>
                          </a:prstGeom>
                          <a:ln w="1778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3.4pt;margin-top:12.65pt;height:173.45pt;width:99pt;z-index:251670528;mso-width-relative:page;mso-height-relative:page;" coordorigin="3610,3882" coordsize="1980,3130" o:gfxdata="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DKO2l02wAAAAsB&#10;AAAPAAAAAAAAAAEAIAAAACIAAABkcnMvZG93bnJldi54bWxQSwECFAAUAAAACACHTuJAK85zPG4D&#10;AAAeCAAADgAAAAAAAAABACAAAAAqAQAAZHJzL2Uyb0RvYy54bWxQSwUGAAAAAAYABgBZAQAACgcA&#10;AAAA&#10;">
                <o:lock v:ext="edit" aspectratio="f"/>
                <v:roundrect id="圆角矩形 8" o:spid="_x0000_s1026" o:spt="2" style="position:absolute;left:3900;top:3882;height:3130;width:1500;v-text-anchor:middle;" filled="f" stroked="t" coordsize="21600,21600" arcsize="0.116527777777778" o:gfxdata="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kh2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000000 [3213]" miterlimit="8" joinstyle="miter"/>
                  <v:imagedata o:title=""/>
                  <o:lock v:ext="edit" aspectratio="f"/>
                </v:roundrect>
                <v:line id="直接连接符 16" o:spid="_x0000_s1026" o:spt="20" style="position:absolute;left:3610;top:4122;flip:x;height:1980;width:1980;" filled="f" stroked="t" coordsize="21600,21600" o:gfxdata="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vyV//tAAAANsAAAAPAAAA&#10;AAAAAAEAIAAAACIAAABkcnMvZG93bnJldi54bWxQSwECFAAUAAAACACHTuJAMy8FnjsAAAA5AAAA&#10;EAAAAAAAAAABACAAAAADAQAAZHJzL3NoYXBleG1sLnhtbFBLBQYAAAAABgAGAFsBAACtAwAAAAA=&#10;">
                  <v:fill on="f" focussize="0,0"/>
                  <v:stroke weight="14pt" color="#FFFFFF [32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146050</wp:posOffset>
                </wp:positionV>
                <wp:extent cx="5684520" cy="3355340"/>
                <wp:effectExtent l="5080" t="4445" r="6350" b="1206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905" y="2021205"/>
                          <a:ext cx="5684520" cy="3355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2937A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00" w:lineRule="exact"/>
                              <w:ind w:left="557" w:leftChars="232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Arial" w:hAnsi="Arial" w:eastAsia="微软雅黑" w:cs="Arial"/>
                                <w:color w:val="366464"/>
                                <w:kern w:val="24"/>
                                <w:sz w:val="24"/>
                                <w:szCs w:val="2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动画本科出身，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具备扎实的二维动画制作功底，6年从业经验涵盖国际动画剧集和游戏动画两大领域。</w:t>
                            </w:r>
                          </w:p>
                          <w:p w14:paraId="6F4A2AE8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56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注重动画表演的细节和节奏，能够根据项目需求灵活调整动画风格。</w:t>
                            </w:r>
                          </w:p>
                          <w:p w14:paraId="489D20ED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40" w:lineRule="exact"/>
                              <w:ind w:left="557" w:leftChars="232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热爱设计与影视，具备时尚审美与对镜头的独到见解；拥有丰富的动画经验及良好的节奏感，能熟练掌握相关软件。</w:t>
                            </w:r>
                          </w:p>
                          <w:p w14:paraId="433FB7F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40" w:lineRule="exact"/>
                              <w:ind w:left="557" w:leftChars="232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具备较强的学习与理解能力，在游戏行业从业期间，积极了解国内外游戏市场环境，学习游戏制作理念，对游戏制作形成了个人独到的见解。</w:t>
                            </w:r>
                          </w:p>
                          <w:p w14:paraId="7CD1B1B2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40" w:lineRule="exact"/>
                              <w:ind w:left="557" w:leftChars="232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66464"/>
                                <w:kern w:val="24"/>
                                <w:sz w:val="24"/>
                                <w:szCs w:val="2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  <w:t>性格外向，喜欢与人互动交流。有良好的沟通和表达能力。思维敏捷，上手快，适应力强，学习新事物能力强。富有团队合作精神。</w:t>
                            </w:r>
                          </w:p>
                          <w:p w14:paraId="2D5294F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300" w:lineRule="exact"/>
                              <w:ind w:left="557" w:leftChars="232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B424B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sym w:font="Wingdings" w:char="0051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66464"/>
                                <w:kern w:val="24"/>
                                <w:sz w:val="24"/>
                                <w:szCs w:val="2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</w:rPr>
                              <w:t>熟练掌握主流二维动画软件和后期制作工具，能够独立完成从角色动作设计到动画成片的全流程工作。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pt;margin-top:11.5pt;height:264.2pt;width:447.6pt;z-index:251662336;mso-width-relative:page;mso-height-relative:page;" fillcolor="#FFFFFF [3212]" filled="t" stroked="t" coordsize="21600,21600" o:gfxdata="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Ij+er2QAAAAkBAAAPAAAAAAAAAAEAIAAAACIAAABkcnMvZG93bnJl&#10;di54bWxQSwECFAAUAAAACACHTuJAZYoIqG4CAADeBAAADgAAAAAAAAABACAAAAAoAQAAZHJzL2Uy&#10;b0RvYy54bWxQSwUGAAAAAAYABgBZAQAACAYAAAAA&#10;">
                <v:fill on="t" focussize="0,0"/>
                <v:stroke weight="0.25pt" color="#000000 [3213]" joinstyle="round" dashstyle="1 1"/>
                <v:imagedata o:title=""/>
                <o:lock v:ext="edit" aspectratio="f"/>
                <v:textbox style="mso-fit-shape-to-text:t;">
                  <w:txbxContent>
                    <w:p w14:paraId="2942937A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00" w:lineRule="exact"/>
                        <w:ind w:left="557" w:leftChars="232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Arial" w:hAnsi="Arial" w:eastAsia="微软雅黑" w:cs="Arial"/>
                          <w:color w:val="366464"/>
                          <w:kern w:val="24"/>
                          <w:sz w:val="24"/>
                          <w:szCs w:val="24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动画本科出身，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具备扎实的二维动画制作功底，6年从业经验涵盖国际动画剧集和游戏动画两大领域。</w:t>
                      </w:r>
                    </w:p>
                    <w:p w14:paraId="6F4A2AE8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560" w:firstLineChars="2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注重动画表演的细节和节奏，能够根据项目需求灵活调整动画风格。</w:t>
                      </w:r>
                    </w:p>
                    <w:p w14:paraId="489D20ED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40" w:lineRule="exact"/>
                        <w:ind w:left="557" w:leftChars="232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热爱设计与影视，具备时尚审美与对镜头的独到见解；拥有丰富的动画经验及良好的节奏感，能熟练掌握相关软件。</w:t>
                      </w:r>
                    </w:p>
                    <w:p w14:paraId="433FB7F6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40" w:lineRule="exact"/>
                        <w:ind w:left="557" w:leftChars="232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4"/>
                          <w:szCs w:val="24"/>
                          <w:lang w:val="en-US" w:eastAsia="zh-CN"/>
                        </w:rPr>
                        <w:t>具备较强的学习与理解能力，在游戏行业从业期间，积极了解国内外游戏市场环境，学习游戏制作理念，对游戏制作形成了个人独到的见解。</w:t>
                      </w:r>
                    </w:p>
                    <w:p w14:paraId="7CD1B1B2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40" w:lineRule="exact"/>
                        <w:ind w:left="557" w:leftChars="232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66464"/>
                          <w:kern w:val="24"/>
                          <w:sz w:val="24"/>
                          <w:szCs w:val="24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  <w:t>性格外向，喜欢与人互动交流。有良好的沟通和表达能力。思维敏捷，上手快，适应力强，学习新事物能力强。富有团队合作精神。</w:t>
                      </w:r>
                    </w:p>
                    <w:p w14:paraId="2D5294F6"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300" w:lineRule="exact"/>
                        <w:ind w:left="557" w:leftChars="232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B424B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kern w:val="24"/>
                          <w:sz w:val="28"/>
                          <w:szCs w:val="28"/>
                          <w:lang w:val="en-US" w:eastAsia="zh-CN"/>
                        </w:rPr>
                        <w:sym w:font="Wingdings" w:char="0051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66464"/>
                          <w:kern w:val="24"/>
                          <w:sz w:val="24"/>
                          <w:szCs w:val="24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</w:rPr>
                        <w:t>熟练掌握主流二维动画软件和后期制作工具，能够独立完成从角色动作设计到动画成片的全流程工作。</w:t>
                      </w:r>
                    </w:p>
                  </w:txbxContent>
                </v:textbox>
              </v:shape>
            </w:pict>
          </mc:Fallback>
        </mc:AlternateContent>
      </w:r>
    </w:p>
    <w:p w14:paraId="0A0B58D6">
      <w:pPr>
        <w:bidi w:val="0"/>
        <w:rPr>
          <w:lang w:val="en-US" w:eastAsia="zh-CN"/>
        </w:rPr>
      </w:pPr>
    </w:p>
    <w:p w14:paraId="2CA817C4">
      <w:pPr>
        <w:bidi w:val="0"/>
        <w:rPr>
          <w:lang w:val="en-US" w:eastAsia="zh-CN"/>
        </w:rPr>
      </w:pPr>
    </w:p>
    <w:p w14:paraId="0E78EBB7">
      <w:pPr>
        <w:bidi w:val="0"/>
        <w:rPr>
          <w:lang w:val="en-US" w:eastAsia="zh-CN"/>
        </w:rPr>
      </w:pPr>
    </w:p>
    <w:p w14:paraId="17A39722"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6203315</wp:posOffset>
                </wp:positionH>
                <wp:positionV relativeFrom="paragraph">
                  <wp:posOffset>33655</wp:posOffset>
                </wp:positionV>
                <wp:extent cx="925830" cy="91313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913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4C268">
                            <w:pPr>
                              <w:jc w:val="center"/>
                              <w:rPr>
                                <w:rFonts w:hint="default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Impact" w:hAnsi="Impact" w:eastAsia="微软雅黑" w:cs="Impact"/>
                                <w:b/>
                                <w:bCs/>
                                <w:i w:val="0"/>
                                <w:iCs w:val="0"/>
                                <w:color w:val="F0B928"/>
                                <w:kern w:val="2"/>
                                <w:sz w:val="44"/>
                                <w:szCs w:val="4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>04/4</w:t>
                            </w:r>
                          </w:p>
                          <w:p w14:paraId="604CEF3C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kern w:val="2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8.45pt;margin-top:2.65pt;height:71.9pt;width:72.9pt;z-index:251671552;mso-width-relative:page;mso-height-relative:page;" filled="f" stroked="f" coordsize="21600,21600" o:gfxdata="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yYfHE3AAAAAoBAAAPAAAAAAAAAAEAIAAAACIAAABk&#10;cnMvZG93bnJldi54bWxQSwECFAAUAAAACACHTuJAfULh5z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54C268">
                      <w:pPr>
                        <w:jc w:val="center"/>
                        <w:rPr>
                          <w:rFonts w:hint="default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Impact" w:hAnsi="Impact" w:eastAsia="微软雅黑" w:cs="Impact"/>
                          <w:b/>
                          <w:bCs/>
                          <w:i w:val="0"/>
                          <w:iCs w:val="0"/>
                          <w:color w:val="F0B928"/>
                          <w:kern w:val="2"/>
                          <w:sz w:val="44"/>
                          <w:szCs w:val="4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>04/4</w:t>
                      </w:r>
                    </w:p>
                    <w:p w14:paraId="604CEF3C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000000" w:themeColor="text1"/>
                          <w:kern w:val="2"/>
                          <w:sz w:val="24"/>
                          <w:szCs w:val="2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000000" w:themeColor="text1"/>
                          <w:kern w:val="2"/>
                          <w:sz w:val="24"/>
                          <w:szCs w:val="24"/>
                          <w:u w:val="none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49FA0041">
      <w:pPr>
        <w:bidi w:val="0"/>
        <w:rPr>
          <w:lang w:val="en-US" w:eastAsia="zh-CN"/>
        </w:rPr>
      </w:pPr>
    </w:p>
    <w:p w14:paraId="13665E1B">
      <w:pPr>
        <w:bidi w:val="0"/>
        <w:rPr>
          <w:lang w:val="en-US" w:eastAsia="zh-CN"/>
        </w:rPr>
      </w:pPr>
    </w:p>
    <w:p w14:paraId="6876F8B9">
      <w:pPr>
        <w:bidi w:val="0"/>
        <w:rPr>
          <w:lang w:val="en-US" w:eastAsia="zh-CN"/>
        </w:rPr>
      </w:pPr>
    </w:p>
    <w:p w14:paraId="2DF9A428"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7EB20C0A"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8"/>
    <w:family w:val="auto"/>
    <w:pitch w:val="default"/>
    <w:sig w:usb0="80000287" w:usb1="2ACF3C50" w:usb2="00000016" w:usb3="00000000" w:csb0="0004001F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NSwiaGRpZCI6ImE4Y2ZkNmU3ODU1NTc1ZGEzZWRmNWE3MTM3ZjNiMzA0IiwidXNlckNvdW50Ijo1fQ=="/>
  </w:docVars>
  <w:rsids>
    <w:rsidRoot w:val="1DCF664A"/>
    <w:rsid w:val="001C6BD0"/>
    <w:rsid w:val="003C093F"/>
    <w:rsid w:val="005D16B2"/>
    <w:rsid w:val="00A6084D"/>
    <w:rsid w:val="01330F9C"/>
    <w:rsid w:val="01522FB1"/>
    <w:rsid w:val="015C75D8"/>
    <w:rsid w:val="0161231D"/>
    <w:rsid w:val="01624B9D"/>
    <w:rsid w:val="01D9357D"/>
    <w:rsid w:val="01FB12E1"/>
    <w:rsid w:val="02060BA8"/>
    <w:rsid w:val="02080CE0"/>
    <w:rsid w:val="024D0950"/>
    <w:rsid w:val="0263595A"/>
    <w:rsid w:val="029F3A2A"/>
    <w:rsid w:val="02A4494B"/>
    <w:rsid w:val="02DA7A36"/>
    <w:rsid w:val="03157581"/>
    <w:rsid w:val="036A173D"/>
    <w:rsid w:val="039E3E06"/>
    <w:rsid w:val="039F7F1B"/>
    <w:rsid w:val="03DC272C"/>
    <w:rsid w:val="04056F61"/>
    <w:rsid w:val="04065F4F"/>
    <w:rsid w:val="04194BB0"/>
    <w:rsid w:val="041E0C54"/>
    <w:rsid w:val="04510BE8"/>
    <w:rsid w:val="04553E3C"/>
    <w:rsid w:val="0482288C"/>
    <w:rsid w:val="04824D56"/>
    <w:rsid w:val="04D3688E"/>
    <w:rsid w:val="04F9361E"/>
    <w:rsid w:val="04FB527F"/>
    <w:rsid w:val="053B0C6B"/>
    <w:rsid w:val="05403606"/>
    <w:rsid w:val="05424AC3"/>
    <w:rsid w:val="055657B7"/>
    <w:rsid w:val="056579C4"/>
    <w:rsid w:val="056741E7"/>
    <w:rsid w:val="05926287"/>
    <w:rsid w:val="05B636EF"/>
    <w:rsid w:val="061B36F1"/>
    <w:rsid w:val="0633436B"/>
    <w:rsid w:val="065359C8"/>
    <w:rsid w:val="06637AF8"/>
    <w:rsid w:val="066A33BE"/>
    <w:rsid w:val="067B7981"/>
    <w:rsid w:val="067E5400"/>
    <w:rsid w:val="06BA71D4"/>
    <w:rsid w:val="06D35838"/>
    <w:rsid w:val="06DF05B8"/>
    <w:rsid w:val="06F73B99"/>
    <w:rsid w:val="0717088D"/>
    <w:rsid w:val="072851CD"/>
    <w:rsid w:val="073E5699"/>
    <w:rsid w:val="07592133"/>
    <w:rsid w:val="075F15FB"/>
    <w:rsid w:val="0774703C"/>
    <w:rsid w:val="07AD10F8"/>
    <w:rsid w:val="07C739FD"/>
    <w:rsid w:val="07DD256F"/>
    <w:rsid w:val="07DF4A20"/>
    <w:rsid w:val="080A6F5C"/>
    <w:rsid w:val="082E5DF1"/>
    <w:rsid w:val="085B3799"/>
    <w:rsid w:val="087E3667"/>
    <w:rsid w:val="08A74FA0"/>
    <w:rsid w:val="08AA2C1C"/>
    <w:rsid w:val="08B17F51"/>
    <w:rsid w:val="08C1251E"/>
    <w:rsid w:val="08C1539A"/>
    <w:rsid w:val="08C7599F"/>
    <w:rsid w:val="08D75672"/>
    <w:rsid w:val="0909481F"/>
    <w:rsid w:val="091273CF"/>
    <w:rsid w:val="09132E04"/>
    <w:rsid w:val="09402865"/>
    <w:rsid w:val="095203B9"/>
    <w:rsid w:val="096B0931"/>
    <w:rsid w:val="097950C3"/>
    <w:rsid w:val="099C2854"/>
    <w:rsid w:val="09C57B4B"/>
    <w:rsid w:val="09CA5875"/>
    <w:rsid w:val="09EE7EBF"/>
    <w:rsid w:val="09F34C4A"/>
    <w:rsid w:val="0A170517"/>
    <w:rsid w:val="0A263202"/>
    <w:rsid w:val="0A473249"/>
    <w:rsid w:val="0A6F6CB3"/>
    <w:rsid w:val="0A736955"/>
    <w:rsid w:val="0A7A2D51"/>
    <w:rsid w:val="0A827D74"/>
    <w:rsid w:val="0A915731"/>
    <w:rsid w:val="0ABE1338"/>
    <w:rsid w:val="0AF73061"/>
    <w:rsid w:val="0B174FAD"/>
    <w:rsid w:val="0B304FF8"/>
    <w:rsid w:val="0B4A484F"/>
    <w:rsid w:val="0B4D486F"/>
    <w:rsid w:val="0B4E2EB8"/>
    <w:rsid w:val="0B7978D7"/>
    <w:rsid w:val="0BA3397B"/>
    <w:rsid w:val="0BA77083"/>
    <w:rsid w:val="0BC62827"/>
    <w:rsid w:val="0BE94A7C"/>
    <w:rsid w:val="0BF01ACE"/>
    <w:rsid w:val="0C077C89"/>
    <w:rsid w:val="0C4023FC"/>
    <w:rsid w:val="0C465CAE"/>
    <w:rsid w:val="0C7E5442"/>
    <w:rsid w:val="0CF13B4E"/>
    <w:rsid w:val="0CFE451C"/>
    <w:rsid w:val="0D1018E0"/>
    <w:rsid w:val="0DA60BC2"/>
    <w:rsid w:val="0DB430AC"/>
    <w:rsid w:val="0DE209A0"/>
    <w:rsid w:val="0DE655FB"/>
    <w:rsid w:val="0E00022F"/>
    <w:rsid w:val="0E2118D7"/>
    <w:rsid w:val="0E6C5395"/>
    <w:rsid w:val="0E943242"/>
    <w:rsid w:val="0EBA0BEF"/>
    <w:rsid w:val="0EBF671D"/>
    <w:rsid w:val="0EE314BD"/>
    <w:rsid w:val="0EFB0824"/>
    <w:rsid w:val="0F191350"/>
    <w:rsid w:val="0F241B3D"/>
    <w:rsid w:val="0F4124C9"/>
    <w:rsid w:val="0F4E3843"/>
    <w:rsid w:val="0F4F2503"/>
    <w:rsid w:val="0FA27FDF"/>
    <w:rsid w:val="0FD822FB"/>
    <w:rsid w:val="10346A75"/>
    <w:rsid w:val="10560B59"/>
    <w:rsid w:val="108324AD"/>
    <w:rsid w:val="10912E86"/>
    <w:rsid w:val="10A627DD"/>
    <w:rsid w:val="11313C8C"/>
    <w:rsid w:val="11746074"/>
    <w:rsid w:val="117474A7"/>
    <w:rsid w:val="11D83D32"/>
    <w:rsid w:val="11E9522C"/>
    <w:rsid w:val="12DC01BE"/>
    <w:rsid w:val="12E7305B"/>
    <w:rsid w:val="131632A9"/>
    <w:rsid w:val="13245BEF"/>
    <w:rsid w:val="133D4588"/>
    <w:rsid w:val="13803708"/>
    <w:rsid w:val="1392544B"/>
    <w:rsid w:val="13C16EC7"/>
    <w:rsid w:val="13D472D4"/>
    <w:rsid w:val="146E31EA"/>
    <w:rsid w:val="148C07A8"/>
    <w:rsid w:val="149E4BE5"/>
    <w:rsid w:val="149F5557"/>
    <w:rsid w:val="14C147F3"/>
    <w:rsid w:val="151262B8"/>
    <w:rsid w:val="154D7B1F"/>
    <w:rsid w:val="1578110B"/>
    <w:rsid w:val="157B5D97"/>
    <w:rsid w:val="15BB6D82"/>
    <w:rsid w:val="15FD51F5"/>
    <w:rsid w:val="15FF63BB"/>
    <w:rsid w:val="16343B2C"/>
    <w:rsid w:val="16371026"/>
    <w:rsid w:val="16460F2A"/>
    <w:rsid w:val="16683599"/>
    <w:rsid w:val="16B604A6"/>
    <w:rsid w:val="16D34916"/>
    <w:rsid w:val="16E4026A"/>
    <w:rsid w:val="16F512D4"/>
    <w:rsid w:val="17136CB2"/>
    <w:rsid w:val="171D668B"/>
    <w:rsid w:val="173C3E64"/>
    <w:rsid w:val="173F59C9"/>
    <w:rsid w:val="17491FE8"/>
    <w:rsid w:val="174F5962"/>
    <w:rsid w:val="175E53C4"/>
    <w:rsid w:val="1762441F"/>
    <w:rsid w:val="17783590"/>
    <w:rsid w:val="17832E83"/>
    <w:rsid w:val="17A24032"/>
    <w:rsid w:val="17A82ADE"/>
    <w:rsid w:val="17B77B8D"/>
    <w:rsid w:val="17BD2233"/>
    <w:rsid w:val="17FF3234"/>
    <w:rsid w:val="1812488D"/>
    <w:rsid w:val="18192BA5"/>
    <w:rsid w:val="1852036C"/>
    <w:rsid w:val="1872250E"/>
    <w:rsid w:val="18AB5250"/>
    <w:rsid w:val="18B46DA6"/>
    <w:rsid w:val="18BB5717"/>
    <w:rsid w:val="18D73665"/>
    <w:rsid w:val="18E714AB"/>
    <w:rsid w:val="19135EA3"/>
    <w:rsid w:val="19244540"/>
    <w:rsid w:val="1927073F"/>
    <w:rsid w:val="19374CE0"/>
    <w:rsid w:val="195F3766"/>
    <w:rsid w:val="19772944"/>
    <w:rsid w:val="19A45AB9"/>
    <w:rsid w:val="19B152D1"/>
    <w:rsid w:val="19BD7309"/>
    <w:rsid w:val="19C60ABD"/>
    <w:rsid w:val="19CB3913"/>
    <w:rsid w:val="19DC0C07"/>
    <w:rsid w:val="1A3C4768"/>
    <w:rsid w:val="1A463691"/>
    <w:rsid w:val="1A62438A"/>
    <w:rsid w:val="1A891CAA"/>
    <w:rsid w:val="1A992115"/>
    <w:rsid w:val="1AAE0B8F"/>
    <w:rsid w:val="1AEF1F7E"/>
    <w:rsid w:val="1B0A2A0D"/>
    <w:rsid w:val="1B36243C"/>
    <w:rsid w:val="1B3B72BB"/>
    <w:rsid w:val="1B484F58"/>
    <w:rsid w:val="1BE77BD1"/>
    <w:rsid w:val="1BFF085A"/>
    <w:rsid w:val="1C25557F"/>
    <w:rsid w:val="1C6D42DD"/>
    <w:rsid w:val="1C9A7607"/>
    <w:rsid w:val="1CA13612"/>
    <w:rsid w:val="1CB76DFC"/>
    <w:rsid w:val="1CC7377D"/>
    <w:rsid w:val="1CE60024"/>
    <w:rsid w:val="1CEF231C"/>
    <w:rsid w:val="1CF31166"/>
    <w:rsid w:val="1D2A68CA"/>
    <w:rsid w:val="1D371317"/>
    <w:rsid w:val="1D5D56D0"/>
    <w:rsid w:val="1DCD418D"/>
    <w:rsid w:val="1DCE1F86"/>
    <w:rsid w:val="1DCF664A"/>
    <w:rsid w:val="1DE52AFC"/>
    <w:rsid w:val="1DF31CBD"/>
    <w:rsid w:val="1E180977"/>
    <w:rsid w:val="1E327276"/>
    <w:rsid w:val="1E6B437F"/>
    <w:rsid w:val="1E764C4D"/>
    <w:rsid w:val="1E8663E2"/>
    <w:rsid w:val="1E9B60DE"/>
    <w:rsid w:val="1EAA73A5"/>
    <w:rsid w:val="1ECA6E69"/>
    <w:rsid w:val="1ECD6CC8"/>
    <w:rsid w:val="1ED746CD"/>
    <w:rsid w:val="1F0314F7"/>
    <w:rsid w:val="1F371388"/>
    <w:rsid w:val="1F5426C0"/>
    <w:rsid w:val="1F5E445A"/>
    <w:rsid w:val="1F733F45"/>
    <w:rsid w:val="1F7A3210"/>
    <w:rsid w:val="1FAA48BC"/>
    <w:rsid w:val="1FB276A6"/>
    <w:rsid w:val="1FBC485E"/>
    <w:rsid w:val="1FF17CD4"/>
    <w:rsid w:val="1FF8052E"/>
    <w:rsid w:val="207F2D7C"/>
    <w:rsid w:val="208328ED"/>
    <w:rsid w:val="20A21C14"/>
    <w:rsid w:val="20AD3656"/>
    <w:rsid w:val="20CD6C2B"/>
    <w:rsid w:val="20D13E8A"/>
    <w:rsid w:val="21387556"/>
    <w:rsid w:val="214A67DB"/>
    <w:rsid w:val="215064C4"/>
    <w:rsid w:val="219D19D9"/>
    <w:rsid w:val="21E8077A"/>
    <w:rsid w:val="221B2CDC"/>
    <w:rsid w:val="222C4C8F"/>
    <w:rsid w:val="22393752"/>
    <w:rsid w:val="223B4336"/>
    <w:rsid w:val="224369FF"/>
    <w:rsid w:val="2254781F"/>
    <w:rsid w:val="225B6166"/>
    <w:rsid w:val="226051F7"/>
    <w:rsid w:val="226805D2"/>
    <w:rsid w:val="227D574E"/>
    <w:rsid w:val="228F6A51"/>
    <w:rsid w:val="22AA7471"/>
    <w:rsid w:val="22B62EC9"/>
    <w:rsid w:val="22D016B0"/>
    <w:rsid w:val="22FA7566"/>
    <w:rsid w:val="22FF4305"/>
    <w:rsid w:val="2355356A"/>
    <w:rsid w:val="23560559"/>
    <w:rsid w:val="238C7F6E"/>
    <w:rsid w:val="239D692D"/>
    <w:rsid w:val="23A3699B"/>
    <w:rsid w:val="23BB1181"/>
    <w:rsid w:val="23D928BB"/>
    <w:rsid w:val="24087ADF"/>
    <w:rsid w:val="240928D8"/>
    <w:rsid w:val="2429676A"/>
    <w:rsid w:val="244123C1"/>
    <w:rsid w:val="249D6AE6"/>
    <w:rsid w:val="25054DA8"/>
    <w:rsid w:val="250B0E41"/>
    <w:rsid w:val="25130D7C"/>
    <w:rsid w:val="253C3DB4"/>
    <w:rsid w:val="257D5E65"/>
    <w:rsid w:val="2584795C"/>
    <w:rsid w:val="2602694B"/>
    <w:rsid w:val="262539A2"/>
    <w:rsid w:val="26297284"/>
    <w:rsid w:val="265B34DE"/>
    <w:rsid w:val="265B5639"/>
    <w:rsid w:val="269F55DE"/>
    <w:rsid w:val="26B213DD"/>
    <w:rsid w:val="26B24EBA"/>
    <w:rsid w:val="26CC0531"/>
    <w:rsid w:val="27315446"/>
    <w:rsid w:val="275037DC"/>
    <w:rsid w:val="2762258C"/>
    <w:rsid w:val="27696971"/>
    <w:rsid w:val="27B925E9"/>
    <w:rsid w:val="27CF7461"/>
    <w:rsid w:val="27D93BB5"/>
    <w:rsid w:val="27EA4946"/>
    <w:rsid w:val="27FB6110"/>
    <w:rsid w:val="283A15BD"/>
    <w:rsid w:val="284F7B85"/>
    <w:rsid w:val="28574A0D"/>
    <w:rsid w:val="286838A9"/>
    <w:rsid w:val="287D5AD6"/>
    <w:rsid w:val="28C73686"/>
    <w:rsid w:val="28D04EF6"/>
    <w:rsid w:val="28DF2ADC"/>
    <w:rsid w:val="28F60CC1"/>
    <w:rsid w:val="29030EA3"/>
    <w:rsid w:val="29055773"/>
    <w:rsid w:val="290F3E41"/>
    <w:rsid w:val="29491E26"/>
    <w:rsid w:val="297772E7"/>
    <w:rsid w:val="297C159B"/>
    <w:rsid w:val="298F61AD"/>
    <w:rsid w:val="29C32219"/>
    <w:rsid w:val="29CA6C3D"/>
    <w:rsid w:val="29DB7499"/>
    <w:rsid w:val="2A0A6C94"/>
    <w:rsid w:val="2A3E29E0"/>
    <w:rsid w:val="2AB52ECC"/>
    <w:rsid w:val="2AB90E4D"/>
    <w:rsid w:val="2AC762F8"/>
    <w:rsid w:val="2ACA6956"/>
    <w:rsid w:val="2B4B7FEA"/>
    <w:rsid w:val="2B7F73A1"/>
    <w:rsid w:val="2BA06C5B"/>
    <w:rsid w:val="2BD05A42"/>
    <w:rsid w:val="2BF4617D"/>
    <w:rsid w:val="2C024C4E"/>
    <w:rsid w:val="2C1D2610"/>
    <w:rsid w:val="2C221D65"/>
    <w:rsid w:val="2C3E265D"/>
    <w:rsid w:val="2C861AD4"/>
    <w:rsid w:val="2C9629A9"/>
    <w:rsid w:val="2CA72871"/>
    <w:rsid w:val="2CB74234"/>
    <w:rsid w:val="2CC15CFE"/>
    <w:rsid w:val="2CCC46A4"/>
    <w:rsid w:val="2CE32D9E"/>
    <w:rsid w:val="2CEC3AA9"/>
    <w:rsid w:val="2CEC6CCB"/>
    <w:rsid w:val="2D0F21B3"/>
    <w:rsid w:val="2D3C7A92"/>
    <w:rsid w:val="2D46623E"/>
    <w:rsid w:val="2D4C4EB7"/>
    <w:rsid w:val="2D997E2B"/>
    <w:rsid w:val="2DA02955"/>
    <w:rsid w:val="2DA3691C"/>
    <w:rsid w:val="2DCC2452"/>
    <w:rsid w:val="2DCC39F2"/>
    <w:rsid w:val="2E1703E9"/>
    <w:rsid w:val="2E5D25AB"/>
    <w:rsid w:val="2E7650D7"/>
    <w:rsid w:val="2E94607A"/>
    <w:rsid w:val="2E9B0B46"/>
    <w:rsid w:val="2E9C6A90"/>
    <w:rsid w:val="2ECE0E2D"/>
    <w:rsid w:val="2F044172"/>
    <w:rsid w:val="2F3458B7"/>
    <w:rsid w:val="2F4606A4"/>
    <w:rsid w:val="2F4D2B5B"/>
    <w:rsid w:val="2FC10FB8"/>
    <w:rsid w:val="2FCC670F"/>
    <w:rsid w:val="30035823"/>
    <w:rsid w:val="30494E6B"/>
    <w:rsid w:val="305A00CA"/>
    <w:rsid w:val="30873D71"/>
    <w:rsid w:val="309A31AA"/>
    <w:rsid w:val="30AE4816"/>
    <w:rsid w:val="30B52AE3"/>
    <w:rsid w:val="30DA622F"/>
    <w:rsid w:val="30EB1CD9"/>
    <w:rsid w:val="30ED19FC"/>
    <w:rsid w:val="31021ECD"/>
    <w:rsid w:val="31612FC5"/>
    <w:rsid w:val="31692BB6"/>
    <w:rsid w:val="3193732D"/>
    <w:rsid w:val="31BE24D6"/>
    <w:rsid w:val="31CB0E6A"/>
    <w:rsid w:val="31CD2AEF"/>
    <w:rsid w:val="31CF67C9"/>
    <w:rsid w:val="31D172D9"/>
    <w:rsid w:val="3218303D"/>
    <w:rsid w:val="322736B3"/>
    <w:rsid w:val="32537079"/>
    <w:rsid w:val="327D5F4D"/>
    <w:rsid w:val="32A5001F"/>
    <w:rsid w:val="32BB0F0A"/>
    <w:rsid w:val="32C82C71"/>
    <w:rsid w:val="3304070F"/>
    <w:rsid w:val="331579A3"/>
    <w:rsid w:val="332F0A2E"/>
    <w:rsid w:val="33BE41F2"/>
    <w:rsid w:val="33C60ACE"/>
    <w:rsid w:val="33D96550"/>
    <w:rsid w:val="33E024CF"/>
    <w:rsid w:val="33F74665"/>
    <w:rsid w:val="3401639B"/>
    <w:rsid w:val="340C55BB"/>
    <w:rsid w:val="34385A8B"/>
    <w:rsid w:val="343E58D0"/>
    <w:rsid w:val="34631865"/>
    <w:rsid w:val="3475158C"/>
    <w:rsid w:val="34791ACF"/>
    <w:rsid w:val="3480420C"/>
    <w:rsid w:val="34B05536"/>
    <w:rsid w:val="34F973EB"/>
    <w:rsid w:val="35676358"/>
    <w:rsid w:val="35696CC9"/>
    <w:rsid w:val="357D7F6B"/>
    <w:rsid w:val="36103B56"/>
    <w:rsid w:val="36431C78"/>
    <w:rsid w:val="36435878"/>
    <w:rsid w:val="36954541"/>
    <w:rsid w:val="36D67F00"/>
    <w:rsid w:val="36F12C92"/>
    <w:rsid w:val="370B6F70"/>
    <w:rsid w:val="371C41FF"/>
    <w:rsid w:val="37264E5E"/>
    <w:rsid w:val="3734610A"/>
    <w:rsid w:val="37521D67"/>
    <w:rsid w:val="37552A5F"/>
    <w:rsid w:val="37871BB0"/>
    <w:rsid w:val="379E1E2A"/>
    <w:rsid w:val="37A6227C"/>
    <w:rsid w:val="37B218EC"/>
    <w:rsid w:val="37C67871"/>
    <w:rsid w:val="37D577EC"/>
    <w:rsid w:val="38181A6D"/>
    <w:rsid w:val="383718C7"/>
    <w:rsid w:val="383D6D0B"/>
    <w:rsid w:val="384B7C38"/>
    <w:rsid w:val="385325B1"/>
    <w:rsid w:val="386A4B32"/>
    <w:rsid w:val="38C26994"/>
    <w:rsid w:val="38F96CCE"/>
    <w:rsid w:val="39095ED9"/>
    <w:rsid w:val="394C7A05"/>
    <w:rsid w:val="39842970"/>
    <w:rsid w:val="3990062F"/>
    <w:rsid w:val="399561C9"/>
    <w:rsid w:val="39BF2B5F"/>
    <w:rsid w:val="39BF383E"/>
    <w:rsid w:val="39C26C63"/>
    <w:rsid w:val="39C51132"/>
    <w:rsid w:val="39C8371C"/>
    <w:rsid w:val="39E55E7C"/>
    <w:rsid w:val="39FF6EBA"/>
    <w:rsid w:val="3A0A2E6B"/>
    <w:rsid w:val="3A476526"/>
    <w:rsid w:val="3A663991"/>
    <w:rsid w:val="3A9A369E"/>
    <w:rsid w:val="3AAF7742"/>
    <w:rsid w:val="3ACC4862"/>
    <w:rsid w:val="3AFC295E"/>
    <w:rsid w:val="3B3F35A9"/>
    <w:rsid w:val="3B637B84"/>
    <w:rsid w:val="3B6D53B5"/>
    <w:rsid w:val="3B6E1810"/>
    <w:rsid w:val="3B7563B5"/>
    <w:rsid w:val="3B89338F"/>
    <w:rsid w:val="3B983BD0"/>
    <w:rsid w:val="3BAF2A75"/>
    <w:rsid w:val="3BC13537"/>
    <w:rsid w:val="3BDA498A"/>
    <w:rsid w:val="3C197466"/>
    <w:rsid w:val="3C42082C"/>
    <w:rsid w:val="3C4B0C37"/>
    <w:rsid w:val="3CA00F03"/>
    <w:rsid w:val="3CAC64BD"/>
    <w:rsid w:val="3CBF4721"/>
    <w:rsid w:val="3CEA438B"/>
    <w:rsid w:val="3D0D3E67"/>
    <w:rsid w:val="3D130AA1"/>
    <w:rsid w:val="3DFB2138"/>
    <w:rsid w:val="3E0B7AE1"/>
    <w:rsid w:val="3E1E6CF5"/>
    <w:rsid w:val="3E214A42"/>
    <w:rsid w:val="3E3C06ED"/>
    <w:rsid w:val="3E7057B2"/>
    <w:rsid w:val="3ED7585C"/>
    <w:rsid w:val="3EE4736E"/>
    <w:rsid w:val="3EFF39B4"/>
    <w:rsid w:val="3F3012B6"/>
    <w:rsid w:val="3F415498"/>
    <w:rsid w:val="3F9C1781"/>
    <w:rsid w:val="3FBD3C47"/>
    <w:rsid w:val="3FC269DF"/>
    <w:rsid w:val="3FC80185"/>
    <w:rsid w:val="3FD33AA7"/>
    <w:rsid w:val="40072BEB"/>
    <w:rsid w:val="400D3684"/>
    <w:rsid w:val="40295321"/>
    <w:rsid w:val="40303F0D"/>
    <w:rsid w:val="40440C47"/>
    <w:rsid w:val="404D3AD1"/>
    <w:rsid w:val="4086098D"/>
    <w:rsid w:val="4099036B"/>
    <w:rsid w:val="40C61A78"/>
    <w:rsid w:val="40FC20A6"/>
    <w:rsid w:val="41095801"/>
    <w:rsid w:val="413C155B"/>
    <w:rsid w:val="413E166F"/>
    <w:rsid w:val="415B5626"/>
    <w:rsid w:val="41C66DC0"/>
    <w:rsid w:val="41C7402E"/>
    <w:rsid w:val="421D0D90"/>
    <w:rsid w:val="422F223B"/>
    <w:rsid w:val="42316EB2"/>
    <w:rsid w:val="426B2680"/>
    <w:rsid w:val="428D379F"/>
    <w:rsid w:val="42BE2496"/>
    <w:rsid w:val="42BE65D0"/>
    <w:rsid w:val="43141073"/>
    <w:rsid w:val="431A0183"/>
    <w:rsid w:val="431F6B83"/>
    <w:rsid w:val="432B30AA"/>
    <w:rsid w:val="432D1277"/>
    <w:rsid w:val="43587A8B"/>
    <w:rsid w:val="43740276"/>
    <w:rsid w:val="438B02F2"/>
    <w:rsid w:val="43965C96"/>
    <w:rsid w:val="43B61764"/>
    <w:rsid w:val="43C76689"/>
    <w:rsid w:val="43D27829"/>
    <w:rsid w:val="440E547D"/>
    <w:rsid w:val="444F3035"/>
    <w:rsid w:val="445A0AEF"/>
    <w:rsid w:val="44747B81"/>
    <w:rsid w:val="44A66E1F"/>
    <w:rsid w:val="44BB2CFD"/>
    <w:rsid w:val="44CC10C2"/>
    <w:rsid w:val="44CC20FC"/>
    <w:rsid w:val="44DC5917"/>
    <w:rsid w:val="450522C6"/>
    <w:rsid w:val="45532F57"/>
    <w:rsid w:val="455A238D"/>
    <w:rsid w:val="459F41C9"/>
    <w:rsid w:val="4600213C"/>
    <w:rsid w:val="46132019"/>
    <w:rsid w:val="46245F9C"/>
    <w:rsid w:val="4652034E"/>
    <w:rsid w:val="46603416"/>
    <w:rsid w:val="46654890"/>
    <w:rsid w:val="466957A4"/>
    <w:rsid w:val="466B1B41"/>
    <w:rsid w:val="46A10976"/>
    <w:rsid w:val="46E52E97"/>
    <w:rsid w:val="46E84EEE"/>
    <w:rsid w:val="472B13A9"/>
    <w:rsid w:val="473C009B"/>
    <w:rsid w:val="474E5EC9"/>
    <w:rsid w:val="4750309C"/>
    <w:rsid w:val="477465A9"/>
    <w:rsid w:val="47B462FA"/>
    <w:rsid w:val="47B46B60"/>
    <w:rsid w:val="48155739"/>
    <w:rsid w:val="481E37BF"/>
    <w:rsid w:val="48357FED"/>
    <w:rsid w:val="485E22B0"/>
    <w:rsid w:val="48687230"/>
    <w:rsid w:val="486F4F6D"/>
    <w:rsid w:val="488E1041"/>
    <w:rsid w:val="48D47775"/>
    <w:rsid w:val="4966441E"/>
    <w:rsid w:val="497B6F8A"/>
    <w:rsid w:val="497E7CE2"/>
    <w:rsid w:val="49901565"/>
    <w:rsid w:val="49A92844"/>
    <w:rsid w:val="49D135C9"/>
    <w:rsid w:val="49E37A5E"/>
    <w:rsid w:val="4A0218DC"/>
    <w:rsid w:val="4A63200B"/>
    <w:rsid w:val="4A6C4A44"/>
    <w:rsid w:val="4A9F2D13"/>
    <w:rsid w:val="4AAB6DE7"/>
    <w:rsid w:val="4AB746EB"/>
    <w:rsid w:val="4ABF6D32"/>
    <w:rsid w:val="4B1419FC"/>
    <w:rsid w:val="4B1676D4"/>
    <w:rsid w:val="4B3A50C4"/>
    <w:rsid w:val="4B7244CC"/>
    <w:rsid w:val="4B7F7742"/>
    <w:rsid w:val="4BAE12E8"/>
    <w:rsid w:val="4BD2463E"/>
    <w:rsid w:val="4C0B42BD"/>
    <w:rsid w:val="4C1155FE"/>
    <w:rsid w:val="4C162464"/>
    <w:rsid w:val="4C2F28DE"/>
    <w:rsid w:val="4C6756B9"/>
    <w:rsid w:val="4C785846"/>
    <w:rsid w:val="4C836A74"/>
    <w:rsid w:val="4CA87D89"/>
    <w:rsid w:val="4CC76C8F"/>
    <w:rsid w:val="4CDF284B"/>
    <w:rsid w:val="4D2403CA"/>
    <w:rsid w:val="4D3C0340"/>
    <w:rsid w:val="4D6D5386"/>
    <w:rsid w:val="4D8F4C5A"/>
    <w:rsid w:val="4DCA6C5C"/>
    <w:rsid w:val="4DD22018"/>
    <w:rsid w:val="4DEC2801"/>
    <w:rsid w:val="4DF14CF3"/>
    <w:rsid w:val="4E0C1328"/>
    <w:rsid w:val="4E0D3A53"/>
    <w:rsid w:val="4E2D1B04"/>
    <w:rsid w:val="4E3718F9"/>
    <w:rsid w:val="4E6855C9"/>
    <w:rsid w:val="4EF01583"/>
    <w:rsid w:val="4F042DDF"/>
    <w:rsid w:val="4F10660F"/>
    <w:rsid w:val="4F2F00A9"/>
    <w:rsid w:val="4F322C0F"/>
    <w:rsid w:val="4F805765"/>
    <w:rsid w:val="4F950789"/>
    <w:rsid w:val="4FBD5EE5"/>
    <w:rsid w:val="501877AF"/>
    <w:rsid w:val="50263D33"/>
    <w:rsid w:val="504549F0"/>
    <w:rsid w:val="50557079"/>
    <w:rsid w:val="505715B6"/>
    <w:rsid w:val="50A55FB0"/>
    <w:rsid w:val="50AF10E6"/>
    <w:rsid w:val="50CD49A2"/>
    <w:rsid w:val="50D460F7"/>
    <w:rsid w:val="50DB3273"/>
    <w:rsid w:val="51065052"/>
    <w:rsid w:val="513A2E90"/>
    <w:rsid w:val="5168497C"/>
    <w:rsid w:val="518352FD"/>
    <w:rsid w:val="519144F8"/>
    <w:rsid w:val="519E2CC2"/>
    <w:rsid w:val="51D42F4E"/>
    <w:rsid w:val="51E04EB9"/>
    <w:rsid w:val="520B5CF7"/>
    <w:rsid w:val="5216257E"/>
    <w:rsid w:val="52705988"/>
    <w:rsid w:val="528252D1"/>
    <w:rsid w:val="52914578"/>
    <w:rsid w:val="529E7C45"/>
    <w:rsid w:val="5310274E"/>
    <w:rsid w:val="532410FC"/>
    <w:rsid w:val="53375115"/>
    <w:rsid w:val="534170C3"/>
    <w:rsid w:val="537C4843"/>
    <w:rsid w:val="53821377"/>
    <w:rsid w:val="53842F4F"/>
    <w:rsid w:val="53F053D6"/>
    <w:rsid w:val="53F218F5"/>
    <w:rsid w:val="541D1A9A"/>
    <w:rsid w:val="54290972"/>
    <w:rsid w:val="54447907"/>
    <w:rsid w:val="545D31F1"/>
    <w:rsid w:val="54676ADF"/>
    <w:rsid w:val="54777E91"/>
    <w:rsid w:val="549C193D"/>
    <w:rsid w:val="54B93651"/>
    <w:rsid w:val="54C1123D"/>
    <w:rsid w:val="54E21A65"/>
    <w:rsid w:val="54EF4C7F"/>
    <w:rsid w:val="54FF56AA"/>
    <w:rsid w:val="551144B8"/>
    <w:rsid w:val="55214A29"/>
    <w:rsid w:val="55292C33"/>
    <w:rsid w:val="553B556E"/>
    <w:rsid w:val="5566500F"/>
    <w:rsid w:val="55A14792"/>
    <w:rsid w:val="55A33C64"/>
    <w:rsid w:val="55AE751E"/>
    <w:rsid w:val="55D85997"/>
    <w:rsid w:val="55DE5C96"/>
    <w:rsid w:val="55F73467"/>
    <w:rsid w:val="55FB3E8A"/>
    <w:rsid w:val="56325C5D"/>
    <w:rsid w:val="56537BB2"/>
    <w:rsid w:val="565A1424"/>
    <w:rsid w:val="56B746FF"/>
    <w:rsid w:val="56B9502C"/>
    <w:rsid w:val="56C9309B"/>
    <w:rsid w:val="56C963B2"/>
    <w:rsid w:val="56F51B1E"/>
    <w:rsid w:val="571A04D6"/>
    <w:rsid w:val="571C49C3"/>
    <w:rsid w:val="57795B6E"/>
    <w:rsid w:val="57AB40E1"/>
    <w:rsid w:val="57BA1481"/>
    <w:rsid w:val="58110562"/>
    <w:rsid w:val="581813AF"/>
    <w:rsid w:val="58405178"/>
    <w:rsid w:val="58426308"/>
    <w:rsid w:val="589351F7"/>
    <w:rsid w:val="58AC546E"/>
    <w:rsid w:val="58C4439C"/>
    <w:rsid w:val="58D14FC4"/>
    <w:rsid w:val="58EF3160"/>
    <w:rsid w:val="58F801A6"/>
    <w:rsid w:val="5931279A"/>
    <w:rsid w:val="59567233"/>
    <w:rsid w:val="595A479B"/>
    <w:rsid w:val="59691343"/>
    <w:rsid w:val="596A1982"/>
    <w:rsid w:val="597051BD"/>
    <w:rsid w:val="59CB172F"/>
    <w:rsid w:val="59D14F37"/>
    <w:rsid w:val="59F54A20"/>
    <w:rsid w:val="5A7A44C2"/>
    <w:rsid w:val="5ABC77A3"/>
    <w:rsid w:val="5ADF1FCE"/>
    <w:rsid w:val="5AE1579B"/>
    <w:rsid w:val="5B0D2DE1"/>
    <w:rsid w:val="5B2C1FB1"/>
    <w:rsid w:val="5B4D0979"/>
    <w:rsid w:val="5B634A40"/>
    <w:rsid w:val="5B6C7FFC"/>
    <w:rsid w:val="5B9863E9"/>
    <w:rsid w:val="5BAC6696"/>
    <w:rsid w:val="5BBC4034"/>
    <w:rsid w:val="5BCD6213"/>
    <w:rsid w:val="5BD014F2"/>
    <w:rsid w:val="5BF97E3E"/>
    <w:rsid w:val="5C134C76"/>
    <w:rsid w:val="5C943205"/>
    <w:rsid w:val="5C9A0D87"/>
    <w:rsid w:val="5C9A75D1"/>
    <w:rsid w:val="5CE12FC9"/>
    <w:rsid w:val="5D3409DA"/>
    <w:rsid w:val="5D4A580C"/>
    <w:rsid w:val="5D553E9C"/>
    <w:rsid w:val="5D9C1325"/>
    <w:rsid w:val="5DB93817"/>
    <w:rsid w:val="5E6658F9"/>
    <w:rsid w:val="5E7474E0"/>
    <w:rsid w:val="5E923B9D"/>
    <w:rsid w:val="5E9A6B73"/>
    <w:rsid w:val="5E9B54D2"/>
    <w:rsid w:val="5EB83641"/>
    <w:rsid w:val="5ECC507C"/>
    <w:rsid w:val="5ECC6372"/>
    <w:rsid w:val="5EDA3E01"/>
    <w:rsid w:val="5EE03004"/>
    <w:rsid w:val="5F162C79"/>
    <w:rsid w:val="5F331237"/>
    <w:rsid w:val="5F3564D8"/>
    <w:rsid w:val="5F391660"/>
    <w:rsid w:val="5F441203"/>
    <w:rsid w:val="5F454C1A"/>
    <w:rsid w:val="5F4D0FDB"/>
    <w:rsid w:val="5F6024C3"/>
    <w:rsid w:val="5F602593"/>
    <w:rsid w:val="5F9E63E6"/>
    <w:rsid w:val="5FA436DC"/>
    <w:rsid w:val="5FB97EEC"/>
    <w:rsid w:val="60297F2A"/>
    <w:rsid w:val="60327F57"/>
    <w:rsid w:val="60490348"/>
    <w:rsid w:val="606A36ED"/>
    <w:rsid w:val="60CF2A94"/>
    <w:rsid w:val="60D94B9A"/>
    <w:rsid w:val="60E0194A"/>
    <w:rsid w:val="60E26F4D"/>
    <w:rsid w:val="61027D72"/>
    <w:rsid w:val="613E33AB"/>
    <w:rsid w:val="61431D8A"/>
    <w:rsid w:val="616C3C54"/>
    <w:rsid w:val="61B41BC0"/>
    <w:rsid w:val="61B70C99"/>
    <w:rsid w:val="61C1479F"/>
    <w:rsid w:val="61D31B17"/>
    <w:rsid w:val="61EF6B87"/>
    <w:rsid w:val="61FA4486"/>
    <w:rsid w:val="622B74B8"/>
    <w:rsid w:val="629B5695"/>
    <w:rsid w:val="62AD3B25"/>
    <w:rsid w:val="62D646FE"/>
    <w:rsid w:val="62D6776C"/>
    <w:rsid w:val="62E354D1"/>
    <w:rsid w:val="62E80243"/>
    <w:rsid w:val="62EA6D4D"/>
    <w:rsid w:val="62F40730"/>
    <w:rsid w:val="62FF1391"/>
    <w:rsid w:val="631069AE"/>
    <w:rsid w:val="6332224B"/>
    <w:rsid w:val="63377502"/>
    <w:rsid w:val="6341248B"/>
    <w:rsid w:val="63446497"/>
    <w:rsid w:val="63755344"/>
    <w:rsid w:val="63774A31"/>
    <w:rsid w:val="637A03DE"/>
    <w:rsid w:val="63AA7DD5"/>
    <w:rsid w:val="642B2C57"/>
    <w:rsid w:val="64362BE7"/>
    <w:rsid w:val="647214C5"/>
    <w:rsid w:val="647A59A9"/>
    <w:rsid w:val="647C32F4"/>
    <w:rsid w:val="64986504"/>
    <w:rsid w:val="64C832B7"/>
    <w:rsid w:val="64D66534"/>
    <w:rsid w:val="64E12D35"/>
    <w:rsid w:val="64F45591"/>
    <w:rsid w:val="64F7407B"/>
    <w:rsid w:val="651430B1"/>
    <w:rsid w:val="651B721C"/>
    <w:rsid w:val="653946C3"/>
    <w:rsid w:val="65761675"/>
    <w:rsid w:val="65803F0E"/>
    <w:rsid w:val="658524C8"/>
    <w:rsid w:val="6596456C"/>
    <w:rsid w:val="65CD6C6F"/>
    <w:rsid w:val="65D54704"/>
    <w:rsid w:val="66011763"/>
    <w:rsid w:val="660E2D8A"/>
    <w:rsid w:val="661D73F5"/>
    <w:rsid w:val="663D1994"/>
    <w:rsid w:val="66832E37"/>
    <w:rsid w:val="669775A3"/>
    <w:rsid w:val="66EA7CF4"/>
    <w:rsid w:val="67052096"/>
    <w:rsid w:val="672046F5"/>
    <w:rsid w:val="67325D93"/>
    <w:rsid w:val="67341D53"/>
    <w:rsid w:val="67835EED"/>
    <w:rsid w:val="678421E0"/>
    <w:rsid w:val="67A37BA3"/>
    <w:rsid w:val="67A470D1"/>
    <w:rsid w:val="67C749FD"/>
    <w:rsid w:val="67DA31AB"/>
    <w:rsid w:val="67DB1F21"/>
    <w:rsid w:val="67DC7A35"/>
    <w:rsid w:val="67F7733D"/>
    <w:rsid w:val="683A452E"/>
    <w:rsid w:val="68533F7E"/>
    <w:rsid w:val="685D3E70"/>
    <w:rsid w:val="68997DFF"/>
    <w:rsid w:val="68CC5002"/>
    <w:rsid w:val="68ED669B"/>
    <w:rsid w:val="6959797D"/>
    <w:rsid w:val="69A3584D"/>
    <w:rsid w:val="6A5400E1"/>
    <w:rsid w:val="6A850402"/>
    <w:rsid w:val="6A8F0315"/>
    <w:rsid w:val="6A9A49EA"/>
    <w:rsid w:val="6ABC3C22"/>
    <w:rsid w:val="6AD50035"/>
    <w:rsid w:val="6B1447CE"/>
    <w:rsid w:val="6B1C1E57"/>
    <w:rsid w:val="6B2D23F7"/>
    <w:rsid w:val="6B3565BB"/>
    <w:rsid w:val="6B541209"/>
    <w:rsid w:val="6B6118AB"/>
    <w:rsid w:val="6B800FDD"/>
    <w:rsid w:val="6BA20FB5"/>
    <w:rsid w:val="6BAD2AB5"/>
    <w:rsid w:val="6BE85772"/>
    <w:rsid w:val="6BF439F4"/>
    <w:rsid w:val="6C084027"/>
    <w:rsid w:val="6C30316C"/>
    <w:rsid w:val="6C325BD1"/>
    <w:rsid w:val="6C4D224F"/>
    <w:rsid w:val="6C5D148C"/>
    <w:rsid w:val="6C5D59ED"/>
    <w:rsid w:val="6C682D72"/>
    <w:rsid w:val="6C7C7323"/>
    <w:rsid w:val="6C9146B6"/>
    <w:rsid w:val="6C937257"/>
    <w:rsid w:val="6C993425"/>
    <w:rsid w:val="6CB1784A"/>
    <w:rsid w:val="6CB24F68"/>
    <w:rsid w:val="6CDB575A"/>
    <w:rsid w:val="6D321B5E"/>
    <w:rsid w:val="6D4533F3"/>
    <w:rsid w:val="6D892ABD"/>
    <w:rsid w:val="6D9F5C7E"/>
    <w:rsid w:val="6DB17AAC"/>
    <w:rsid w:val="6E012D86"/>
    <w:rsid w:val="6E265D04"/>
    <w:rsid w:val="6E6152B3"/>
    <w:rsid w:val="6EBD5F65"/>
    <w:rsid w:val="6ED46EBF"/>
    <w:rsid w:val="6F07236B"/>
    <w:rsid w:val="6F260D82"/>
    <w:rsid w:val="6F2C5FD9"/>
    <w:rsid w:val="6F40486A"/>
    <w:rsid w:val="6F651357"/>
    <w:rsid w:val="6F6F5306"/>
    <w:rsid w:val="6FA23783"/>
    <w:rsid w:val="6FB63CEF"/>
    <w:rsid w:val="6FD91659"/>
    <w:rsid w:val="6FFD616B"/>
    <w:rsid w:val="700239B8"/>
    <w:rsid w:val="703134D4"/>
    <w:rsid w:val="703F53BE"/>
    <w:rsid w:val="704A6E20"/>
    <w:rsid w:val="705252A5"/>
    <w:rsid w:val="707C7675"/>
    <w:rsid w:val="7081558A"/>
    <w:rsid w:val="7094322C"/>
    <w:rsid w:val="70AB31DD"/>
    <w:rsid w:val="70AE02D2"/>
    <w:rsid w:val="70B30FF5"/>
    <w:rsid w:val="70CE5D2C"/>
    <w:rsid w:val="70DB43AC"/>
    <w:rsid w:val="714A3DE0"/>
    <w:rsid w:val="71993021"/>
    <w:rsid w:val="71C215A0"/>
    <w:rsid w:val="71C40453"/>
    <w:rsid w:val="71D945D8"/>
    <w:rsid w:val="71DA5065"/>
    <w:rsid w:val="71E66475"/>
    <w:rsid w:val="71F0158E"/>
    <w:rsid w:val="721743AC"/>
    <w:rsid w:val="72475963"/>
    <w:rsid w:val="72617743"/>
    <w:rsid w:val="7274008C"/>
    <w:rsid w:val="72945D23"/>
    <w:rsid w:val="72D00EF6"/>
    <w:rsid w:val="72F41340"/>
    <w:rsid w:val="72FB77BA"/>
    <w:rsid w:val="734053AB"/>
    <w:rsid w:val="736A3D52"/>
    <w:rsid w:val="739178DF"/>
    <w:rsid w:val="73C77117"/>
    <w:rsid w:val="73CD4B95"/>
    <w:rsid w:val="73D54431"/>
    <w:rsid w:val="73DA5667"/>
    <w:rsid w:val="73FE6B0A"/>
    <w:rsid w:val="74153343"/>
    <w:rsid w:val="74303AEB"/>
    <w:rsid w:val="74632805"/>
    <w:rsid w:val="74680C00"/>
    <w:rsid w:val="74B12554"/>
    <w:rsid w:val="74DA7949"/>
    <w:rsid w:val="7520470F"/>
    <w:rsid w:val="75264CAF"/>
    <w:rsid w:val="75421311"/>
    <w:rsid w:val="75463918"/>
    <w:rsid w:val="755E1730"/>
    <w:rsid w:val="75640F91"/>
    <w:rsid w:val="75803A1E"/>
    <w:rsid w:val="758D760E"/>
    <w:rsid w:val="759E64C6"/>
    <w:rsid w:val="75E15E3D"/>
    <w:rsid w:val="75EA084E"/>
    <w:rsid w:val="75F46553"/>
    <w:rsid w:val="75FB5B4C"/>
    <w:rsid w:val="760963A8"/>
    <w:rsid w:val="761726E4"/>
    <w:rsid w:val="762F0FDF"/>
    <w:rsid w:val="76336D40"/>
    <w:rsid w:val="76553090"/>
    <w:rsid w:val="76613623"/>
    <w:rsid w:val="768A007E"/>
    <w:rsid w:val="76983A4C"/>
    <w:rsid w:val="76D57667"/>
    <w:rsid w:val="76FC27A5"/>
    <w:rsid w:val="77216EEC"/>
    <w:rsid w:val="77725C94"/>
    <w:rsid w:val="779F5753"/>
    <w:rsid w:val="77E4321F"/>
    <w:rsid w:val="77FB2CDF"/>
    <w:rsid w:val="77FE250F"/>
    <w:rsid w:val="782B73D2"/>
    <w:rsid w:val="782E7E80"/>
    <w:rsid w:val="7832569C"/>
    <w:rsid w:val="785F6473"/>
    <w:rsid w:val="786C61EA"/>
    <w:rsid w:val="788C5AAD"/>
    <w:rsid w:val="789D7C1C"/>
    <w:rsid w:val="78AE3138"/>
    <w:rsid w:val="78C301F1"/>
    <w:rsid w:val="78F22B8C"/>
    <w:rsid w:val="793B691F"/>
    <w:rsid w:val="79545A7F"/>
    <w:rsid w:val="795C6764"/>
    <w:rsid w:val="799504B0"/>
    <w:rsid w:val="79C70C9F"/>
    <w:rsid w:val="79D4166C"/>
    <w:rsid w:val="79F56C0F"/>
    <w:rsid w:val="7A094972"/>
    <w:rsid w:val="7A305445"/>
    <w:rsid w:val="7A3D1B18"/>
    <w:rsid w:val="7A787F97"/>
    <w:rsid w:val="7A7907A6"/>
    <w:rsid w:val="7AA66459"/>
    <w:rsid w:val="7ADC320E"/>
    <w:rsid w:val="7B1339FB"/>
    <w:rsid w:val="7B3C4756"/>
    <w:rsid w:val="7B4D593B"/>
    <w:rsid w:val="7B757D3C"/>
    <w:rsid w:val="7BDA1FFE"/>
    <w:rsid w:val="7C0D62F1"/>
    <w:rsid w:val="7C0E0F68"/>
    <w:rsid w:val="7C833FCB"/>
    <w:rsid w:val="7CA14315"/>
    <w:rsid w:val="7CE76C67"/>
    <w:rsid w:val="7D1A1511"/>
    <w:rsid w:val="7D3D7D67"/>
    <w:rsid w:val="7D4C60EB"/>
    <w:rsid w:val="7D5058E2"/>
    <w:rsid w:val="7D6B61A4"/>
    <w:rsid w:val="7D6F2843"/>
    <w:rsid w:val="7D7C78DF"/>
    <w:rsid w:val="7DA6172B"/>
    <w:rsid w:val="7DC975D4"/>
    <w:rsid w:val="7DE26658"/>
    <w:rsid w:val="7E0E0600"/>
    <w:rsid w:val="7E3B2F0B"/>
    <w:rsid w:val="7E794393"/>
    <w:rsid w:val="7E8025B4"/>
    <w:rsid w:val="7E827BBD"/>
    <w:rsid w:val="7E982314"/>
    <w:rsid w:val="7EB53F97"/>
    <w:rsid w:val="7EC306DA"/>
    <w:rsid w:val="7EE20C0B"/>
    <w:rsid w:val="7F80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autoRedefine/>
    <w:semiHidden/>
    <w:unhideWhenUsed/>
    <w:qFormat/>
    <w:uiPriority w:val="99"/>
    <w:rPr>
      <w:color w:val="0000FF"/>
      <w:u w:val="single"/>
    </w:rPr>
  </w:style>
  <w:style w:type="paragraph" w:customStyle="1" w:styleId="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cerresourceshop\template\20051086\6ef41f15-1286-48fd-9865-f442358d2d03\&#20813;&#36153;&#20010;&#20154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免费个人求职简历.docx</Template>
  <Pages>2</Pages>
  <Words>0</Words>
  <Characters>0</Characters>
  <Lines>0</Lines>
  <Paragraphs>0</Paragraphs>
  <TotalTime>2</TotalTime>
  <ScaleCrop>false</ScaleCrop>
  <LinksUpToDate>false</LinksUpToDate>
  <CharactersWithSpaces>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2024-02-20T11:10:00Z</dcterms:created>
  <dc:creator>pig   can   fly</dc:creator>
  <cp:lastModifiedBy>pig   can   fly</cp:lastModifiedBy>
  <dcterms:modified xsi:type="dcterms:W3CDTF">2026-06-29T17:19:29Z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Key">
    <vt:lpwstr>1.0_GPx36UXl12c8SrT1CM2VBhRVhgY/T3HYzX2Yp46f4XAyAwRKRLctVQELzf9P32VSaCageANY3p5pqSXu9j0RVA==</vt:lpwstr>
  </property>
  <property fmtid="{D5CDD505-2E9C-101B-9397-08002B2CF9AE}" pid="4" name="KSOTemplateUUID">
    <vt:lpwstr>v1.0_mb_2DO4kzsm09eCe96fNuJpXg==</vt:lpwstr>
  </property>
  <property fmtid="{D5CDD505-2E9C-101B-9397-08002B2CF9AE}" pid="5" name="ICV">
    <vt:lpwstr>B5A2D0F4284C48DD8A28E791CDF8E763_11</vt:lpwstr>
  </property>
  <property fmtid="{D5CDD505-2E9C-101B-9397-08002B2CF9AE}" pid="6" name="KSOTemplateDocerSaveRecord">
    <vt:lpwstr>eyJoZGlkIjoiNjA5ZjNjN2IxN2M5Yjg2M2UzYTQ0YzZkY2MyNWRhOTgiLCJ1c2VySWQiOiIyNDQxNDExOTIifQ==</vt:lpwstr>
  </property>
</Properties>
</file>